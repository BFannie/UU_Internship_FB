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7AB8A" w14:textId="32FBFAD6" w:rsidR="001E59F3" w:rsidRDefault="00C4798D" w:rsidP="00A91D75">
      <w:r>
        <w:rPr>
          <w:noProof/>
        </w:rPr>
        <w:drawing>
          <wp:anchor distT="0" distB="0" distL="114300" distR="114300" simplePos="0" relativeHeight="251651584" behindDoc="1" locked="0" layoutInCell="1" allowOverlap="1" wp14:anchorId="0EF3456A" wp14:editId="442A8774">
            <wp:simplePos x="0" y="0"/>
            <wp:positionH relativeFrom="column">
              <wp:posOffset>5067300</wp:posOffset>
            </wp:positionH>
            <wp:positionV relativeFrom="paragraph">
              <wp:posOffset>-403860</wp:posOffset>
            </wp:positionV>
            <wp:extent cx="1695965" cy="929640"/>
            <wp:effectExtent l="0" t="0" r="0" b="3810"/>
            <wp:wrapNone/>
            <wp:docPr id="1032504469" name="Image 3" descr="Résultat d’images pour ulster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’images pour ulster univers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96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7"/>
        <w:gridCol w:w="2940"/>
        <w:gridCol w:w="3483"/>
      </w:tblGrid>
      <w:tr w:rsidR="00A91D75" w14:paraId="543333BA" w14:textId="77777777" w:rsidTr="00C6323A">
        <w:trPr>
          <w:trHeight w:val="358"/>
        </w:trPr>
        <w:tc>
          <w:tcPr>
            <w:tcW w:w="3567" w:type="dxa"/>
          </w:tcPr>
          <w:p w14:paraId="73FC62E3" w14:textId="2DFF52A0" w:rsidR="00A91D75" w:rsidRDefault="00000000" w:rsidP="00A91D75">
            <w:r>
              <w:pict w14:anchorId="7A3E508C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 6" o:spid="_x0000_s2100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 style="mso-next-textbox:#Zone de texte 6" inset=",,,0">
                    <w:txbxContent>
                      <w:p w14:paraId="722A8170" w14:textId="2F5F6759" w:rsidR="00A91D75" w:rsidRPr="00A91D75" w:rsidRDefault="00024E50" w:rsidP="00E332B5">
                        <w:pPr>
                          <w:pStyle w:val="Sous-titre"/>
                        </w:pPr>
                        <w:r>
                          <w:rPr>
                            <w:lang w:bidi="fr-FR"/>
                          </w:rPr>
                          <w:t xml:space="preserve">Ulster </w:t>
                        </w:r>
                        <w:proofErr w:type="spellStart"/>
                        <w:r>
                          <w:rPr>
                            <w:lang w:bidi="fr-FR"/>
                          </w:rPr>
                          <w:t>Univer</w:t>
                        </w:r>
                        <w:r w:rsidR="00C4798D">
                          <w:rPr>
                            <w:lang w:bidi="fr-FR"/>
                          </w:rPr>
                          <w:t>si</w:t>
                        </w:r>
                        <w:r>
                          <w:rPr>
                            <w:lang w:bidi="fr-FR"/>
                          </w:rPr>
                          <w:t>ty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  <w:tc>
          <w:tcPr>
            <w:tcW w:w="2940" w:type="dxa"/>
            <w:vAlign w:val="bottom"/>
          </w:tcPr>
          <w:p w14:paraId="346A8A36" w14:textId="77777777" w:rsidR="00A91D75" w:rsidRDefault="00A91D75" w:rsidP="00A91D75"/>
        </w:tc>
        <w:tc>
          <w:tcPr>
            <w:tcW w:w="3483" w:type="dxa"/>
            <w:vAlign w:val="bottom"/>
          </w:tcPr>
          <w:p w14:paraId="76451B3F" w14:textId="77777777" w:rsidR="00A91D75" w:rsidRDefault="00A91D75" w:rsidP="00A91D75">
            <w:pPr>
              <w:jc w:val="right"/>
            </w:pPr>
          </w:p>
        </w:tc>
      </w:tr>
      <w:tr w:rsidR="00A91D75" w14:paraId="7442B312" w14:textId="77777777" w:rsidTr="00683D56">
        <w:trPr>
          <w:trHeight w:val="1702"/>
        </w:trPr>
        <w:tc>
          <w:tcPr>
            <w:tcW w:w="3567" w:type="dxa"/>
          </w:tcPr>
          <w:p w14:paraId="4B543984" w14:textId="02E27890" w:rsidR="00A91D75" w:rsidRDefault="00A91D75" w:rsidP="00A91D75">
            <w:pPr>
              <w:rPr>
                <w:noProof/>
              </w:rPr>
            </w:pPr>
          </w:p>
        </w:tc>
        <w:tc>
          <w:tcPr>
            <w:tcW w:w="2940" w:type="dxa"/>
            <w:vAlign w:val="bottom"/>
          </w:tcPr>
          <w:p w14:paraId="792F59B6" w14:textId="3D88ABBA" w:rsidR="00A91D75" w:rsidRDefault="00A91D75" w:rsidP="00A91D75">
            <w:pPr>
              <w:rPr>
                <w:noProof/>
              </w:rPr>
            </w:pPr>
          </w:p>
        </w:tc>
        <w:tc>
          <w:tcPr>
            <w:tcW w:w="3483" w:type="dxa"/>
            <w:vAlign w:val="bottom"/>
          </w:tcPr>
          <w:p w14:paraId="28919660" w14:textId="03F69F1C" w:rsidR="00A91D75" w:rsidRPr="00D967AC" w:rsidRDefault="00000000" w:rsidP="00A91D75">
            <w:pPr>
              <w:jc w:val="right"/>
              <w:rPr>
                <w:noProof/>
              </w:rPr>
            </w:pPr>
            <w:r>
              <w:rPr>
                <w:noProof/>
              </w:rPr>
              <w:pict w14:anchorId="754B547C">
                <v:shape id="Zone de texte 14" o:spid="_x0000_s2087" type="#_x0000_t202" style="position:absolute;left:0;text-align:left;margin-left:-326.85pt;margin-top:-1.45pt;width:530.4pt;height:7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" filled="f" stroked="f" strokeweight=".5pt">
                  <v:textbox style="mso-next-textbox:#Zone de texte 14">
                    <w:txbxContent>
                      <w:p w14:paraId="6B29BEA8" w14:textId="3D5A1129" w:rsidR="00024E50" w:rsidRPr="00811B13" w:rsidRDefault="00024E50" w:rsidP="00A91D75">
                        <w:pPr>
                          <w:rPr>
                            <w:i/>
                            <w:iCs/>
                            <w:lang w:val="de-DE" w:bidi="fr-FR"/>
                          </w:rPr>
                        </w:pPr>
                        <w:r w:rsidRPr="00811B13">
                          <w:rPr>
                            <w:i/>
                            <w:iCs/>
                            <w:lang w:val="de-DE" w:bidi="fr-FR"/>
                          </w:rPr>
                          <w:t xml:space="preserve">Fannie </w:t>
                        </w:r>
                        <w:proofErr w:type="spellStart"/>
                        <w:r w:rsidRPr="00811B13">
                          <w:rPr>
                            <w:i/>
                            <w:iCs/>
                            <w:lang w:val="de-DE" w:bidi="fr-FR"/>
                          </w:rPr>
                          <w:t>Bichemin</w:t>
                        </w:r>
                        <w:proofErr w:type="spellEnd"/>
                        <w:r w:rsidRPr="00811B13">
                          <w:rPr>
                            <w:i/>
                            <w:iCs/>
                            <w:lang w:val="de-DE" w:bidi="fr-FR"/>
                          </w:rPr>
                          <w:t xml:space="preserve"> </w:t>
                        </w:r>
                        <w:r w:rsidR="00801C8C" w:rsidRPr="00811B13">
                          <w:rPr>
                            <w:i/>
                            <w:iCs/>
                            <w:lang w:val="de-DE" w:bidi="fr-FR"/>
                          </w:rPr>
                          <w:t xml:space="preserve">– Intern </w:t>
                        </w:r>
                        <w:r w:rsidR="00811B13" w:rsidRPr="00811B13">
                          <w:rPr>
                            <w:i/>
                            <w:iCs/>
                            <w:lang w:val="de-DE" w:bidi="fr-FR"/>
                          </w:rPr>
                          <w:t>at U</w:t>
                        </w:r>
                        <w:r w:rsidR="00811B13">
                          <w:rPr>
                            <w:i/>
                            <w:iCs/>
                            <w:lang w:val="de-DE" w:bidi="fr-FR"/>
                          </w:rPr>
                          <w:t>lster University</w:t>
                        </w:r>
                      </w:p>
                      <w:p w14:paraId="16734E52" w14:textId="77777777" w:rsidR="00024E50" w:rsidRPr="00811B13" w:rsidRDefault="00024E50" w:rsidP="00A91D75">
                        <w:pPr>
                          <w:rPr>
                            <w:i/>
                            <w:iCs/>
                            <w:lang w:val="de-DE" w:bidi="fr-FR"/>
                          </w:rPr>
                        </w:pPr>
                      </w:p>
                      <w:p w14:paraId="3B769360" w14:textId="7F9A24F8" w:rsidR="00A91D75" w:rsidRPr="00024E50" w:rsidRDefault="00801C8C" w:rsidP="00A91D75">
                        <w:pPr>
                          <w:rPr>
                            <w:i/>
                            <w:iCs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lang w:bidi="fr-FR"/>
                          </w:rPr>
                          <w:t>Student</w:t>
                        </w:r>
                        <w:proofErr w:type="spellEnd"/>
                        <w:r>
                          <w:rPr>
                            <w:i/>
                            <w:iCs/>
                            <w:lang w:bidi="fr-FR"/>
                          </w:rPr>
                          <w:t xml:space="preserve"> at </w:t>
                        </w:r>
                        <w:r w:rsidR="00024E50" w:rsidRPr="00024E50">
                          <w:rPr>
                            <w:i/>
                            <w:iCs/>
                            <w:lang w:bidi="fr-FR"/>
                          </w:rPr>
                          <w:t>ENSEA (Ecole Nationale Supérieure de l’Electronique et de ses Applications)</w:t>
                        </w:r>
                      </w:p>
                    </w:txbxContent>
                  </v:textbox>
                </v:shape>
              </w:pict>
            </w:r>
          </w:p>
        </w:tc>
      </w:tr>
    </w:tbl>
    <w:p w14:paraId="76DF0FD5" w14:textId="6932EBC7" w:rsidR="00E523C3" w:rsidRDefault="00E523C3" w:rsidP="00E523C3"/>
    <w:p w14:paraId="5F048284" w14:textId="2EB6E998" w:rsidR="00D476F7" w:rsidRDefault="00D476F7" w:rsidP="00D476F7"/>
    <w:p w14:paraId="5493FA6B" w14:textId="5FF5C109" w:rsidR="00D55CBC" w:rsidRDefault="00D55CBC" w:rsidP="00024E50">
      <w:pPr>
        <w:pStyle w:val="Miseenvidence2"/>
      </w:pPr>
    </w:p>
    <w:p w14:paraId="0F7F7606" w14:textId="77777777" w:rsidR="00B749A9" w:rsidRDefault="00B749A9" w:rsidP="00024E50">
      <w:pPr>
        <w:pStyle w:val="Miseenvidence2"/>
      </w:pPr>
    </w:p>
    <w:p w14:paraId="424EE198" w14:textId="0817730F" w:rsidR="00B749A9" w:rsidRDefault="00B749A9" w:rsidP="00024E50">
      <w:pPr>
        <w:pStyle w:val="Miseenvidence2"/>
      </w:pPr>
    </w:p>
    <w:p w14:paraId="694EB583" w14:textId="77777777" w:rsidR="00B749A9" w:rsidRDefault="00B749A9" w:rsidP="00024E50">
      <w:pPr>
        <w:pStyle w:val="Miseenvidence2"/>
      </w:pPr>
    </w:p>
    <w:p w14:paraId="1EEF2A3F" w14:textId="77777777" w:rsidR="00B749A9" w:rsidRDefault="00B749A9" w:rsidP="00024E50">
      <w:pPr>
        <w:pStyle w:val="Miseenvidence2"/>
      </w:pPr>
    </w:p>
    <w:p w14:paraId="6E75A1E0" w14:textId="49C2029A" w:rsidR="00B749A9" w:rsidRDefault="00B749A9" w:rsidP="00024E50">
      <w:pPr>
        <w:pStyle w:val="Miseenvidence2"/>
      </w:pPr>
    </w:p>
    <w:p w14:paraId="141FC8DC" w14:textId="77777777" w:rsidR="00B749A9" w:rsidRDefault="00B749A9" w:rsidP="00024E50">
      <w:pPr>
        <w:pStyle w:val="Miseenvidence2"/>
      </w:pPr>
    </w:p>
    <w:p w14:paraId="3FBF4A0F" w14:textId="77777777" w:rsidR="00B749A9" w:rsidRDefault="00B749A9" w:rsidP="00024E50">
      <w:pPr>
        <w:pStyle w:val="Miseenvidence2"/>
      </w:pPr>
    </w:p>
    <w:p w14:paraId="2C02E1B3" w14:textId="77777777" w:rsidR="00B749A9" w:rsidRDefault="00B749A9" w:rsidP="00024E50">
      <w:pPr>
        <w:pStyle w:val="Miseenvidence2"/>
      </w:pPr>
    </w:p>
    <w:p w14:paraId="688AE650" w14:textId="12C5791F" w:rsidR="00B749A9" w:rsidRDefault="00B749A9" w:rsidP="00024E50">
      <w:pPr>
        <w:pStyle w:val="Miseenvidence2"/>
      </w:pPr>
    </w:p>
    <w:p w14:paraId="5E851BB3" w14:textId="77777777" w:rsidR="00B749A9" w:rsidRDefault="00B749A9" w:rsidP="00024E50">
      <w:pPr>
        <w:pStyle w:val="Miseenvidence2"/>
      </w:pPr>
    </w:p>
    <w:p w14:paraId="7F11C87A" w14:textId="3CC45C93" w:rsidR="00B749A9" w:rsidRDefault="00830324" w:rsidP="00024E50">
      <w:pPr>
        <w:pStyle w:val="Miseenvidence2"/>
      </w:pPr>
      <w:r>
        <w:rPr>
          <w:noProof/>
          <w:sz w:val="56"/>
          <w:szCs w:val="72"/>
        </w:rPr>
        <w:pict w14:anchorId="53E81BDB">
          <v:shape id="Rectangle : Coin rogné 4" o:spid="_x0000_s2089" alt="rectangle coloré" style="position:absolute;margin-left:-336.05pt;margin-top:295.65pt;width:378.75pt;height:135.7pt;flip:y;z-index:-251657728;visibility:visible;mso-wrap-style:square;mso-width-percent:0;mso-wrap-distance-left:9pt;mso-wrap-distance-top:0;mso-wrap-distance-right:9pt;mso-wrap-distance-bottom:0;mso-position-horizontal-relative:text;mso-position-vertical-relative:page;mso-width-percent:0;mso-width-relative:margin;mso-height-relative:margin;v-text-anchor:middle" coordsize="481012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" path="m,l4058893,r751232,751232l4810125,1570990,,1570990,,xe" fillcolor="#3a3363 [3215]" stroked="f">
            <v:path arrowok="t" o:connecttype="custom" o:connectlocs="0,0;4058893,0;4810125,751232;4810125,1570990;0,1570990;0,0" o:connectangles="0,0,0,0,0,0"/>
            <w10:wrap anchory="page"/>
          </v:shape>
        </w:pict>
      </w:r>
    </w:p>
    <w:tbl>
      <w:tblPr>
        <w:tblpPr w:leftFromText="180" w:rightFromText="180" w:vertAnchor="text" w:horzAnchor="page" w:tblpX="161" w:tblpY="-1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79"/>
      </w:tblGrid>
      <w:tr w:rsidR="00830324" w:rsidRPr="00331624" w14:paraId="3198A915" w14:textId="77777777" w:rsidTr="00830324">
        <w:trPr>
          <w:trHeight w:val="2150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FC1AB1" w14:textId="52D6FACF" w:rsidR="00830324" w:rsidRPr="00331624" w:rsidRDefault="00830324" w:rsidP="00830324">
            <w:pPr>
              <w:pStyle w:val="Titre"/>
              <w:framePr w:hSpace="0" w:wrap="auto" w:vAnchor="margin" w:xAlign="left" w:yAlign="inline"/>
              <w:jc w:val="center"/>
              <w:rPr>
                <w:sz w:val="56"/>
                <w:szCs w:val="72"/>
                <w:lang w:val="en-US"/>
              </w:rPr>
            </w:pPr>
            <w:r w:rsidRPr="00331624">
              <w:rPr>
                <w:sz w:val="56"/>
                <w:szCs w:val="72"/>
                <w:lang w:val="en-US"/>
              </w:rPr>
              <w:t xml:space="preserve">Heart </w:t>
            </w:r>
            <w:r w:rsidR="002E6274">
              <w:rPr>
                <w:sz w:val="56"/>
                <w:szCs w:val="72"/>
                <w:lang w:val="en-US"/>
              </w:rPr>
              <w:t xml:space="preserve">rate </w:t>
            </w:r>
            <w:r w:rsidRPr="00331624">
              <w:rPr>
                <w:sz w:val="56"/>
                <w:szCs w:val="72"/>
                <w:lang w:val="en-US"/>
              </w:rPr>
              <w:t>&amp; Oxygen</w:t>
            </w:r>
            <w:r w:rsidR="002E6274">
              <w:rPr>
                <w:sz w:val="56"/>
                <w:szCs w:val="72"/>
                <w:lang w:val="en-US"/>
              </w:rPr>
              <w:t xml:space="preserve"> level m</w:t>
            </w:r>
            <w:r w:rsidRPr="00331624">
              <w:rPr>
                <w:sz w:val="56"/>
                <w:szCs w:val="72"/>
                <w:lang w:val="en-US"/>
              </w:rPr>
              <w:t xml:space="preserve">onitor </w:t>
            </w:r>
            <w:r w:rsidR="00331624" w:rsidRPr="00331624">
              <w:rPr>
                <w:sz w:val="56"/>
                <w:szCs w:val="72"/>
                <w:lang w:val="en-US"/>
              </w:rPr>
              <w:t>for b</w:t>
            </w:r>
            <w:r w:rsidR="00331624">
              <w:rPr>
                <w:sz w:val="56"/>
                <w:szCs w:val="72"/>
                <w:lang w:val="en-US"/>
              </w:rPr>
              <w:t>abies</w:t>
            </w:r>
          </w:p>
        </w:tc>
      </w:tr>
    </w:tbl>
    <w:p w14:paraId="37FCF427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79F1F1A9" w14:textId="57D35DC9" w:rsidR="00B749A9" w:rsidRPr="00331624" w:rsidRDefault="00B749A9" w:rsidP="00024E50">
      <w:pPr>
        <w:pStyle w:val="Miseenvidence2"/>
        <w:rPr>
          <w:lang w:val="en-US"/>
        </w:rPr>
      </w:pPr>
    </w:p>
    <w:p w14:paraId="55B25A6A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546E782F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47790476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724A3C30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3BC71766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3252D34F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319B0B3B" w14:textId="4ED36745" w:rsidR="00B749A9" w:rsidRPr="00331624" w:rsidRDefault="00B749A9" w:rsidP="00024E50">
      <w:pPr>
        <w:pStyle w:val="Miseenvidence2"/>
        <w:rPr>
          <w:lang w:val="en-US"/>
        </w:rPr>
      </w:pPr>
    </w:p>
    <w:p w14:paraId="46F9F78B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067426A6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36CC085D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0CEFE2E3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4CA243E9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053E836E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4DA56F87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4C18C2B8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3D9418BB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1E987593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7DCD74C9" w14:textId="77777777" w:rsidR="00B749A9" w:rsidRPr="00331624" w:rsidRDefault="00B749A9" w:rsidP="00024E50">
      <w:pPr>
        <w:pStyle w:val="Miseenvidence2"/>
        <w:rPr>
          <w:lang w:val="en-US"/>
        </w:rPr>
      </w:pPr>
    </w:p>
    <w:p w14:paraId="6130F4BF" w14:textId="77777777" w:rsidR="00B749A9" w:rsidRPr="00331624" w:rsidRDefault="00B749A9" w:rsidP="00024E50">
      <w:pPr>
        <w:pStyle w:val="Miseenvidence2"/>
        <w:rPr>
          <w:lang w:val="en-US"/>
        </w:rPr>
      </w:pPr>
    </w:p>
    <w:bookmarkStart w:id="0" w:name="_Toc168474137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818536449"/>
        <w:docPartObj>
          <w:docPartGallery w:val="Table of Contents"/>
          <w:docPartUnique/>
        </w:docPartObj>
      </w:sdtPr>
      <w:sdtContent>
        <w:p w14:paraId="7CA91F85" w14:textId="64FCE225" w:rsidR="001F17CA" w:rsidRDefault="001F17CA">
          <w:pPr>
            <w:pStyle w:val="En-ttedetabledesmatires"/>
          </w:pPr>
          <w:r>
            <w:t xml:space="preserve">Table </w:t>
          </w:r>
          <w:r w:rsidR="00372B2A">
            <w:t>of contents</w:t>
          </w:r>
        </w:p>
        <w:p w14:paraId="05AC4EEF" w14:textId="58AA83D6" w:rsidR="00DA3E52" w:rsidRPr="0041389F" w:rsidRDefault="001F17CA">
          <w:pPr>
            <w:pStyle w:val="TM1"/>
            <w:rPr>
              <w:rFonts w:eastAsiaTheme="minorEastAsia"/>
              <w:b w:val="0"/>
              <w:bCs w:val="0"/>
              <w:color w:val="auto"/>
              <w:kern w:val="2"/>
              <w:sz w:val="20"/>
              <w:lang w:val="fr-FR" w:eastAsia="zh-CN"/>
              <w14:ligatures w14:val="standardContextual"/>
            </w:rPr>
          </w:pPr>
          <w:r w:rsidRPr="0041389F">
            <w:rPr>
              <w:sz w:val="22"/>
              <w:szCs w:val="18"/>
            </w:rPr>
            <w:fldChar w:fldCharType="begin"/>
          </w:r>
          <w:r w:rsidRPr="0041389F">
            <w:rPr>
              <w:sz w:val="22"/>
              <w:szCs w:val="18"/>
            </w:rPr>
            <w:instrText xml:space="preserve"> TOC \o "1-3" \h \z \u </w:instrText>
          </w:r>
          <w:r w:rsidRPr="0041389F">
            <w:rPr>
              <w:sz w:val="22"/>
              <w:szCs w:val="18"/>
            </w:rPr>
            <w:fldChar w:fldCharType="separate"/>
          </w:r>
          <w:hyperlink w:anchor="_Toc170915267" w:history="1">
            <w:r w:rsidR="00DA3E52" w:rsidRPr="0041389F">
              <w:rPr>
                <w:rStyle w:val="Lienhypertexte"/>
                <w:rFonts w:cstheme="minorHAnsi"/>
                <w:sz w:val="22"/>
                <w:szCs w:val="18"/>
              </w:rPr>
              <w:t>Introduction</w:t>
            </w:r>
            <w:r w:rsidR="00DA3E52" w:rsidRPr="0041389F">
              <w:rPr>
                <w:webHidden/>
                <w:sz w:val="22"/>
                <w:szCs w:val="18"/>
              </w:rPr>
              <w:tab/>
            </w:r>
            <w:r w:rsidR="00DA3E52" w:rsidRPr="0041389F">
              <w:rPr>
                <w:webHidden/>
                <w:sz w:val="22"/>
                <w:szCs w:val="18"/>
              </w:rPr>
              <w:fldChar w:fldCharType="begin"/>
            </w:r>
            <w:r w:rsidR="00DA3E52" w:rsidRPr="0041389F">
              <w:rPr>
                <w:webHidden/>
                <w:sz w:val="22"/>
                <w:szCs w:val="18"/>
              </w:rPr>
              <w:instrText xml:space="preserve"> PAGEREF _Toc170915267 \h </w:instrText>
            </w:r>
            <w:r w:rsidR="00DA3E52" w:rsidRPr="0041389F">
              <w:rPr>
                <w:webHidden/>
                <w:sz w:val="22"/>
                <w:szCs w:val="18"/>
              </w:rPr>
            </w:r>
            <w:r w:rsidR="00DA3E52" w:rsidRPr="0041389F">
              <w:rPr>
                <w:webHidden/>
                <w:sz w:val="22"/>
                <w:szCs w:val="18"/>
              </w:rPr>
              <w:fldChar w:fldCharType="separate"/>
            </w:r>
            <w:r w:rsidR="00DA3E52" w:rsidRPr="0041389F">
              <w:rPr>
                <w:webHidden/>
                <w:sz w:val="22"/>
                <w:szCs w:val="18"/>
              </w:rPr>
              <w:t>3</w:t>
            </w:r>
            <w:r w:rsidR="00DA3E52" w:rsidRPr="0041389F">
              <w:rPr>
                <w:webHidden/>
                <w:sz w:val="22"/>
                <w:szCs w:val="18"/>
              </w:rPr>
              <w:fldChar w:fldCharType="end"/>
            </w:r>
          </w:hyperlink>
        </w:p>
        <w:p w14:paraId="3E5CC9AB" w14:textId="3C21C357" w:rsidR="00DA3E52" w:rsidRPr="0041389F" w:rsidRDefault="00DA3E52">
          <w:pPr>
            <w:pStyle w:val="TM1"/>
            <w:rPr>
              <w:rFonts w:eastAsiaTheme="minorEastAsia"/>
              <w:b w:val="0"/>
              <w:bCs w:val="0"/>
              <w:color w:val="auto"/>
              <w:kern w:val="2"/>
              <w:sz w:val="20"/>
              <w:lang w:val="fr-FR" w:eastAsia="zh-CN"/>
              <w14:ligatures w14:val="standardContextual"/>
            </w:rPr>
          </w:pPr>
          <w:hyperlink w:anchor="_Toc170915268" w:history="1">
            <w:r w:rsidRPr="0041389F">
              <w:rPr>
                <w:rStyle w:val="Lienhypertexte"/>
                <w:rFonts w:cstheme="minorHAnsi"/>
                <w:sz w:val="22"/>
                <w:szCs w:val="18"/>
              </w:rPr>
              <w:t>research</w:t>
            </w:r>
            <w:r w:rsidRPr="0041389F">
              <w:rPr>
                <w:webHidden/>
                <w:sz w:val="22"/>
                <w:szCs w:val="18"/>
              </w:rPr>
              <w:tab/>
            </w:r>
            <w:r w:rsidRPr="0041389F">
              <w:rPr>
                <w:webHidden/>
                <w:sz w:val="22"/>
                <w:szCs w:val="18"/>
              </w:rPr>
              <w:fldChar w:fldCharType="begin"/>
            </w:r>
            <w:r w:rsidRPr="0041389F">
              <w:rPr>
                <w:webHidden/>
                <w:sz w:val="22"/>
                <w:szCs w:val="18"/>
              </w:rPr>
              <w:instrText xml:space="preserve"> PAGEREF _Toc170915268 \h </w:instrText>
            </w:r>
            <w:r w:rsidRPr="0041389F">
              <w:rPr>
                <w:webHidden/>
                <w:sz w:val="22"/>
                <w:szCs w:val="18"/>
              </w:rPr>
            </w:r>
            <w:r w:rsidRPr="0041389F">
              <w:rPr>
                <w:webHidden/>
                <w:sz w:val="22"/>
                <w:szCs w:val="18"/>
              </w:rPr>
              <w:fldChar w:fldCharType="separate"/>
            </w:r>
            <w:r w:rsidRPr="0041389F">
              <w:rPr>
                <w:webHidden/>
                <w:sz w:val="22"/>
                <w:szCs w:val="18"/>
              </w:rPr>
              <w:t>4</w:t>
            </w:r>
            <w:r w:rsidRPr="0041389F">
              <w:rPr>
                <w:webHidden/>
                <w:sz w:val="22"/>
                <w:szCs w:val="18"/>
              </w:rPr>
              <w:fldChar w:fldCharType="end"/>
            </w:r>
          </w:hyperlink>
        </w:p>
        <w:p w14:paraId="08B16A5C" w14:textId="152AD5C3" w:rsidR="00DA3E52" w:rsidRPr="0041389F" w:rsidRDefault="00DA3E52">
          <w:pPr>
            <w:pStyle w:val="TM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0"/>
              <w:lang w:eastAsia="zh-CN"/>
              <w14:ligatures w14:val="standardContextual"/>
            </w:rPr>
          </w:pPr>
          <w:hyperlink w:anchor="_Toc170915269" w:history="1">
            <w:r w:rsidRPr="0041389F">
              <w:rPr>
                <w:rStyle w:val="Lienhypertexte"/>
                <w:noProof/>
                <w:sz w:val="22"/>
                <w:szCs w:val="18"/>
              </w:rPr>
              <w:t>Heart rate monitor : AD8232</w:t>
            </w:r>
            <w:r w:rsidRPr="0041389F">
              <w:rPr>
                <w:noProof/>
                <w:webHidden/>
                <w:sz w:val="22"/>
                <w:szCs w:val="18"/>
              </w:rPr>
              <w:tab/>
            </w:r>
            <w:r w:rsidRPr="0041389F">
              <w:rPr>
                <w:noProof/>
                <w:webHidden/>
                <w:sz w:val="22"/>
                <w:szCs w:val="18"/>
              </w:rPr>
              <w:fldChar w:fldCharType="begin"/>
            </w:r>
            <w:r w:rsidRPr="0041389F">
              <w:rPr>
                <w:noProof/>
                <w:webHidden/>
                <w:sz w:val="22"/>
                <w:szCs w:val="18"/>
              </w:rPr>
              <w:instrText xml:space="preserve"> PAGEREF _Toc170915269 \h </w:instrText>
            </w:r>
            <w:r w:rsidRPr="0041389F">
              <w:rPr>
                <w:noProof/>
                <w:webHidden/>
                <w:sz w:val="22"/>
                <w:szCs w:val="18"/>
              </w:rPr>
            </w:r>
            <w:r w:rsidRPr="0041389F">
              <w:rPr>
                <w:noProof/>
                <w:webHidden/>
                <w:sz w:val="22"/>
                <w:szCs w:val="18"/>
              </w:rPr>
              <w:fldChar w:fldCharType="separate"/>
            </w:r>
            <w:r w:rsidRPr="0041389F">
              <w:rPr>
                <w:noProof/>
                <w:webHidden/>
                <w:sz w:val="22"/>
                <w:szCs w:val="18"/>
              </w:rPr>
              <w:t>4</w:t>
            </w:r>
            <w:r w:rsidRPr="0041389F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949F89B" w14:textId="6B74B3A3" w:rsidR="00DA3E52" w:rsidRPr="0041389F" w:rsidRDefault="00DA3E52">
          <w:pPr>
            <w:pStyle w:val="TM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0"/>
              <w:lang w:eastAsia="zh-CN"/>
              <w14:ligatures w14:val="standardContextual"/>
            </w:rPr>
          </w:pPr>
          <w:hyperlink w:anchor="_Toc170915270" w:history="1">
            <w:r w:rsidRPr="0041389F">
              <w:rPr>
                <w:rStyle w:val="Lienhypertexte"/>
                <w:noProof/>
                <w:sz w:val="22"/>
                <w:szCs w:val="18"/>
                <w:lang w:val="en-US"/>
              </w:rPr>
              <w:t>ECG front end : AD8232 Evaluation board</w:t>
            </w:r>
            <w:r w:rsidRPr="0041389F">
              <w:rPr>
                <w:noProof/>
                <w:webHidden/>
                <w:sz w:val="22"/>
                <w:szCs w:val="18"/>
              </w:rPr>
              <w:tab/>
            </w:r>
            <w:r w:rsidRPr="0041389F">
              <w:rPr>
                <w:noProof/>
                <w:webHidden/>
                <w:sz w:val="22"/>
                <w:szCs w:val="18"/>
              </w:rPr>
              <w:fldChar w:fldCharType="begin"/>
            </w:r>
            <w:r w:rsidRPr="0041389F">
              <w:rPr>
                <w:noProof/>
                <w:webHidden/>
                <w:sz w:val="22"/>
                <w:szCs w:val="18"/>
              </w:rPr>
              <w:instrText xml:space="preserve"> PAGEREF _Toc170915270 \h </w:instrText>
            </w:r>
            <w:r w:rsidRPr="0041389F">
              <w:rPr>
                <w:noProof/>
                <w:webHidden/>
                <w:sz w:val="22"/>
                <w:szCs w:val="18"/>
              </w:rPr>
            </w:r>
            <w:r w:rsidRPr="0041389F">
              <w:rPr>
                <w:noProof/>
                <w:webHidden/>
                <w:sz w:val="22"/>
                <w:szCs w:val="18"/>
              </w:rPr>
              <w:fldChar w:fldCharType="separate"/>
            </w:r>
            <w:r w:rsidRPr="0041389F">
              <w:rPr>
                <w:noProof/>
                <w:webHidden/>
                <w:sz w:val="22"/>
                <w:szCs w:val="18"/>
              </w:rPr>
              <w:t>5</w:t>
            </w:r>
            <w:r w:rsidRPr="0041389F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5D31A17" w14:textId="44AF786D" w:rsidR="00DA3E52" w:rsidRPr="0041389F" w:rsidRDefault="00DA3E52">
          <w:pPr>
            <w:pStyle w:val="TM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0"/>
              <w:lang w:eastAsia="zh-CN"/>
              <w14:ligatures w14:val="standardContextual"/>
            </w:rPr>
          </w:pPr>
          <w:hyperlink w:anchor="_Toc170915271" w:history="1">
            <w:r w:rsidRPr="0041389F">
              <w:rPr>
                <w:rStyle w:val="Lienhypertexte"/>
                <w:noProof/>
                <w:sz w:val="22"/>
                <w:szCs w:val="18"/>
              </w:rPr>
              <w:t>Feather M0 – Development board</w:t>
            </w:r>
            <w:r w:rsidRPr="0041389F">
              <w:rPr>
                <w:noProof/>
                <w:webHidden/>
                <w:sz w:val="22"/>
                <w:szCs w:val="18"/>
              </w:rPr>
              <w:tab/>
            </w:r>
            <w:r w:rsidRPr="0041389F">
              <w:rPr>
                <w:noProof/>
                <w:webHidden/>
                <w:sz w:val="22"/>
                <w:szCs w:val="18"/>
              </w:rPr>
              <w:fldChar w:fldCharType="begin"/>
            </w:r>
            <w:r w:rsidRPr="0041389F">
              <w:rPr>
                <w:noProof/>
                <w:webHidden/>
                <w:sz w:val="22"/>
                <w:szCs w:val="18"/>
              </w:rPr>
              <w:instrText xml:space="preserve"> PAGEREF _Toc170915271 \h </w:instrText>
            </w:r>
            <w:r w:rsidRPr="0041389F">
              <w:rPr>
                <w:noProof/>
                <w:webHidden/>
                <w:sz w:val="22"/>
                <w:szCs w:val="18"/>
              </w:rPr>
            </w:r>
            <w:r w:rsidRPr="0041389F">
              <w:rPr>
                <w:noProof/>
                <w:webHidden/>
                <w:sz w:val="22"/>
                <w:szCs w:val="18"/>
              </w:rPr>
              <w:fldChar w:fldCharType="separate"/>
            </w:r>
            <w:r w:rsidRPr="0041389F">
              <w:rPr>
                <w:noProof/>
                <w:webHidden/>
                <w:sz w:val="22"/>
                <w:szCs w:val="18"/>
              </w:rPr>
              <w:t>5</w:t>
            </w:r>
            <w:r w:rsidRPr="0041389F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E9CBEA5" w14:textId="6C3ADE4B" w:rsidR="00DA3E52" w:rsidRPr="0041389F" w:rsidRDefault="00DA3E52">
          <w:pPr>
            <w:pStyle w:val="TM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0"/>
              <w:lang w:eastAsia="zh-CN"/>
              <w14:ligatures w14:val="standardContextual"/>
            </w:rPr>
          </w:pPr>
          <w:hyperlink w:anchor="_Toc170915272" w:history="1">
            <w:r w:rsidRPr="0041389F">
              <w:rPr>
                <w:rStyle w:val="Lienhypertexte"/>
                <w:noProof/>
                <w:sz w:val="22"/>
                <w:szCs w:val="18"/>
              </w:rPr>
              <w:t>Heart rate &amp; BLE : MAX86165EVKIT</w:t>
            </w:r>
            <w:r w:rsidRPr="0041389F">
              <w:rPr>
                <w:noProof/>
                <w:webHidden/>
                <w:sz w:val="22"/>
                <w:szCs w:val="18"/>
              </w:rPr>
              <w:tab/>
            </w:r>
            <w:r w:rsidRPr="0041389F">
              <w:rPr>
                <w:noProof/>
                <w:webHidden/>
                <w:sz w:val="22"/>
                <w:szCs w:val="18"/>
              </w:rPr>
              <w:fldChar w:fldCharType="begin"/>
            </w:r>
            <w:r w:rsidRPr="0041389F">
              <w:rPr>
                <w:noProof/>
                <w:webHidden/>
                <w:sz w:val="22"/>
                <w:szCs w:val="18"/>
              </w:rPr>
              <w:instrText xml:space="preserve"> PAGEREF _Toc170915272 \h </w:instrText>
            </w:r>
            <w:r w:rsidRPr="0041389F">
              <w:rPr>
                <w:noProof/>
                <w:webHidden/>
                <w:sz w:val="22"/>
                <w:szCs w:val="18"/>
              </w:rPr>
            </w:r>
            <w:r w:rsidRPr="0041389F">
              <w:rPr>
                <w:noProof/>
                <w:webHidden/>
                <w:sz w:val="22"/>
                <w:szCs w:val="18"/>
              </w:rPr>
              <w:fldChar w:fldCharType="separate"/>
            </w:r>
            <w:r w:rsidRPr="0041389F">
              <w:rPr>
                <w:noProof/>
                <w:webHidden/>
                <w:sz w:val="22"/>
                <w:szCs w:val="18"/>
              </w:rPr>
              <w:t>6</w:t>
            </w:r>
            <w:r w:rsidRPr="0041389F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6E4A950F" w14:textId="1A9C0067" w:rsidR="00DA3E52" w:rsidRPr="0041389F" w:rsidRDefault="00DA3E52">
          <w:pPr>
            <w:pStyle w:val="TM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0"/>
              <w:lang w:eastAsia="zh-CN"/>
              <w14:ligatures w14:val="standardContextual"/>
            </w:rPr>
          </w:pPr>
          <w:hyperlink w:anchor="_Toc170915273" w:history="1">
            <w:r w:rsidRPr="0041389F">
              <w:rPr>
                <w:rStyle w:val="Lienhypertexte"/>
                <w:noProof/>
                <w:sz w:val="22"/>
                <w:szCs w:val="18"/>
              </w:rPr>
              <w:t>ECG &amp; PPG :AFE4950EVM</w:t>
            </w:r>
            <w:r w:rsidRPr="0041389F">
              <w:rPr>
                <w:noProof/>
                <w:webHidden/>
                <w:sz w:val="22"/>
                <w:szCs w:val="18"/>
              </w:rPr>
              <w:tab/>
            </w:r>
            <w:r w:rsidRPr="0041389F">
              <w:rPr>
                <w:noProof/>
                <w:webHidden/>
                <w:sz w:val="22"/>
                <w:szCs w:val="18"/>
              </w:rPr>
              <w:fldChar w:fldCharType="begin"/>
            </w:r>
            <w:r w:rsidRPr="0041389F">
              <w:rPr>
                <w:noProof/>
                <w:webHidden/>
                <w:sz w:val="22"/>
                <w:szCs w:val="18"/>
              </w:rPr>
              <w:instrText xml:space="preserve"> PAGEREF _Toc170915273 \h </w:instrText>
            </w:r>
            <w:r w:rsidRPr="0041389F">
              <w:rPr>
                <w:noProof/>
                <w:webHidden/>
                <w:sz w:val="22"/>
                <w:szCs w:val="18"/>
              </w:rPr>
            </w:r>
            <w:r w:rsidRPr="0041389F">
              <w:rPr>
                <w:noProof/>
                <w:webHidden/>
                <w:sz w:val="22"/>
                <w:szCs w:val="18"/>
              </w:rPr>
              <w:fldChar w:fldCharType="separate"/>
            </w:r>
            <w:r w:rsidRPr="0041389F">
              <w:rPr>
                <w:noProof/>
                <w:webHidden/>
                <w:sz w:val="22"/>
                <w:szCs w:val="18"/>
              </w:rPr>
              <w:t>6</w:t>
            </w:r>
            <w:r w:rsidRPr="0041389F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E45477A" w14:textId="2A09BB85" w:rsidR="00DA3E52" w:rsidRPr="0041389F" w:rsidRDefault="00DA3E52">
          <w:pPr>
            <w:pStyle w:val="TM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kern w:val="2"/>
              <w:sz w:val="20"/>
              <w:lang w:eastAsia="zh-CN"/>
              <w14:ligatures w14:val="standardContextual"/>
            </w:rPr>
          </w:pPr>
          <w:hyperlink w:anchor="_Toc170915274" w:history="1">
            <w:r w:rsidRPr="0041389F">
              <w:rPr>
                <w:rStyle w:val="Lienhypertexte"/>
                <w:noProof/>
                <w:sz w:val="22"/>
                <w:szCs w:val="18"/>
                <w:lang w:val="en-US"/>
              </w:rPr>
              <w:t>ECG, PPG &amp; BLE : AS7058 EVALUATION KIT</w:t>
            </w:r>
            <w:r w:rsidRPr="0041389F">
              <w:rPr>
                <w:noProof/>
                <w:webHidden/>
                <w:sz w:val="22"/>
                <w:szCs w:val="18"/>
              </w:rPr>
              <w:tab/>
            </w:r>
            <w:r w:rsidRPr="0041389F">
              <w:rPr>
                <w:noProof/>
                <w:webHidden/>
                <w:sz w:val="22"/>
                <w:szCs w:val="18"/>
              </w:rPr>
              <w:fldChar w:fldCharType="begin"/>
            </w:r>
            <w:r w:rsidRPr="0041389F">
              <w:rPr>
                <w:noProof/>
                <w:webHidden/>
                <w:sz w:val="22"/>
                <w:szCs w:val="18"/>
              </w:rPr>
              <w:instrText xml:space="preserve"> PAGEREF _Toc170915274 \h </w:instrText>
            </w:r>
            <w:r w:rsidRPr="0041389F">
              <w:rPr>
                <w:noProof/>
                <w:webHidden/>
                <w:sz w:val="22"/>
                <w:szCs w:val="18"/>
              </w:rPr>
            </w:r>
            <w:r w:rsidRPr="0041389F">
              <w:rPr>
                <w:noProof/>
                <w:webHidden/>
                <w:sz w:val="22"/>
                <w:szCs w:val="18"/>
              </w:rPr>
              <w:fldChar w:fldCharType="separate"/>
            </w:r>
            <w:r w:rsidRPr="0041389F">
              <w:rPr>
                <w:noProof/>
                <w:webHidden/>
                <w:sz w:val="22"/>
                <w:szCs w:val="18"/>
              </w:rPr>
              <w:t>7</w:t>
            </w:r>
            <w:r w:rsidRPr="0041389F">
              <w:rPr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2D3E3DF" w14:textId="15185D75" w:rsidR="00DA3E52" w:rsidRPr="0041389F" w:rsidRDefault="00DA3E52">
          <w:pPr>
            <w:pStyle w:val="TM1"/>
            <w:rPr>
              <w:rFonts w:eastAsiaTheme="minorEastAsia"/>
              <w:b w:val="0"/>
              <w:bCs w:val="0"/>
              <w:color w:val="auto"/>
              <w:kern w:val="2"/>
              <w:sz w:val="20"/>
              <w:lang w:val="fr-FR" w:eastAsia="zh-CN"/>
              <w14:ligatures w14:val="standardContextual"/>
            </w:rPr>
          </w:pPr>
          <w:hyperlink w:anchor="_Toc170915275" w:history="1">
            <w:r w:rsidRPr="0041389F">
              <w:rPr>
                <w:rStyle w:val="Lienhypertexte"/>
                <w:sz w:val="22"/>
                <w:szCs w:val="18"/>
              </w:rPr>
              <w:t>Conclusion</w:t>
            </w:r>
            <w:r w:rsidRPr="0041389F">
              <w:rPr>
                <w:webHidden/>
                <w:sz w:val="22"/>
                <w:szCs w:val="18"/>
              </w:rPr>
              <w:tab/>
            </w:r>
            <w:r w:rsidRPr="0041389F">
              <w:rPr>
                <w:webHidden/>
                <w:sz w:val="22"/>
                <w:szCs w:val="18"/>
              </w:rPr>
              <w:fldChar w:fldCharType="begin"/>
            </w:r>
            <w:r w:rsidRPr="0041389F">
              <w:rPr>
                <w:webHidden/>
                <w:sz w:val="22"/>
                <w:szCs w:val="18"/>
              </w:rPr>
              <w:instrText xml:space="preserve"> PAGEREF _Toc170915275 \h </w:instrText>
            </w:r>
            <w:r w:rsidRPr="0041389F">
              <w:rPr>
                <w:webHidden/>
                <w:sz w:val="22"/>
                <w:szCs w:val="18"/>
              </w:rPr>
            </w:r>
            <w:r w:rsidRPr="0041389F">
              <w:rPr>
                <w:webHidden/>
                <w:sz w:val="22"/>
                <w:szCs w:val="18"/>
              </w:rPr>
              <w:fldChar w:fldCharType="separate"/>
            </w:r>
            <w:r w:rsidRPr="0041389F">
              <w:rPr>
                <w:webHidden/>
                <w:sz w:val="22"/>
                <w:szCs w:val="18"/>
              </w:rPr>
              <w:t>8</w:t>
            </w:r>
            <w:r w:rsidRPr="0041389F">
              <w:rPr>
                <w:webHidden/>
                <w:sz w:val="22"/>
                <w:szCs w:val="18"/>
              </w:rPr>
              <w:fldChar w:fldCharType="end"/>
            </w:r>
          </w:hyperlink>
        </w:p>
        <w:p w14:paraId="7F2B2DC5" w14:textId="15D99F9B" w:rsidR="001F17CA" w:rsidRDefault="001F17CA">
          <w:r w:rsidRPr="0041389F">
            <w:rPr>
              <w:b/>
              <w:bCs/>
              <w:sz w:val="22"/>
              <w:szCs w:val="18"/>
            </w:rPr>
            <w:fldChar w:fldCharType="end"/>
          </w:r>
        </w:p>
      </w:sdtContent>
    </w:sdt>
    <w:p w14:paraId="3B20BB7E" w14:textId="77777777" w:rsidR="00B91E55" w:rsidRDefault="00B91E55" w:rsidP="00B91E55">
      <w:pPr>
        <w:rPr>
          <w:lang w:val="en-US"/>
        </w:rPr>
      </w:pPr>
    </w:p>
    <w:p w14:paraId="794CBB7A" w14:textId="77777777" w:rsidR="00DA3E52" w:rsidRDefault="00DA3E52" w:rsidP="00B91E55">
      <w:pPr>
        <w:rPr>
          <w:lang w:val="en-US"/>
        </w:rPr>
      </w:pPr>
    </w:p>
    <w:p w14:paraId="39391AAE" w14:textId="77777777" w:rsidR="00DA3E52" w:rsidRDefault="00DA3E52" w:rsidP="00B91E55">
      <w:pPr>
        <w:rPr>
          <w:lang w:val="en-US"/>
        </w:rPr>
      </w:pPr>
    </w:p>
    <w:p w14:paraId="2376CE01" w14:textId="77777777" w:rsidR="00DA3E52" w:rsidRDefault="00DA3E52" w:rsidP="00B91E55">
      <w:pPr>
        <w:rPr>
          <w:lang w:val="en-US"/>
        </w:rPr>
      </w:pPr>
    </w:p>
    <w:p w14:paraId="3693652B" w14:textId="77777777" w:rsidR="00DA3E52" w:rsidRDefault="00DA3E52" w:rsidP="00B91E55">
      <w:pPr>
        <w:rPr>
          <w:lang w:val="en-US"/>
        </w:rPr>
      </w:pPr>
    </w:p>
    <w:p w14:paraId="220AD844" w14:textId="77777777" w:rsidR="00DA3E52" w:rsidRDefault="00DA3E52" w:rsidP="00B91E55">
      <w:pPr>
        <w:rPr>
          <w:lang w:val="en-US"/>
        </w:rPr>
      </w:pPr>
    </w:p>
    <w:p w14:paraId="2F83998C" w14:textId="77777777" w:rsidR="00DA3E52" w:rsidRDefault="00DA3E52" w:rsidP="00B91E55">
      <w:pPr>
        <w:rPr>
          <w:lang w:val="en-US"/>
        </w:rPr>
      </w:pPr>
    </w:p>
    <w:p w14:paraId="23D9E690" w14:textId="77777777" w:rsidR="00DA3E52" w:rsidRDefault="00DA3E52" w:rsidP="00B91E55">
      <w:pPr>
        <w:rPr>
          <w:lang w:val="en-US"/>
        </w:rPr>
      </w:pPr>
    </w:p>
    <w:p w14:paraId="5D6E52D9" w14:textId="77777777" w:rsidR="00DA3E52" w:rsidRDefault="00DA3E52" w:rsidP="00B91E55">
      <w:pPr>
        <w:rPr>
          <w:lang w:val="en-US"/>
        </w:rPr>
      </w:pPr>
    </w:p>
    <w:p w14:paraId="58536B19" w14:textId="77777777" w:rsidR="00DA3E52" w:rsidRDefault="00DA3E52" w:rsidP="00B91E55">
      <w:pPr>
        <w:rPr>
          <w:lang w:val="en-US"/>
        </w:rPr>
      </w:pPr>
    </w:p>
    <w:p w14:paraId="08E9BCB2" w14:textId="77777777" w:rsidR="00DA3E52" w:rsidRDefault="00DA3E52" w:rsidP="00B91E55">
      <w:pPr>
        <w:rPr>
          <w:lang w:val="en-US"/>
        </w:rPr>
      </w:pPr>
    </w:p>
    <w:p w14:paraId="1096F9E7" w14:textId="77777777" w:rsidR="00DA3E52" w:rsidRDefault="00DA3E52" w:rsidP="00B91E55">
      <w:pPr>
        <w:rPr>
          <w:lang w:val="en-US"/>
        </w:rPr>
      </w:pPr>
    </w:p>
    <w:p w14:paraId="33D8A255" w14:textId="77777777" w:rsidR="00DA3E52" w:rsidRDefault="00DA3E52" w:rsidP="00B91E55">
      <w:pPr>
        <w:rPr>
          <w:lang w:val="en-US"/>
        </w:rPr>
      </w:pPr>
    </w:p>
    <w:p w14:paraId="4AA168DA" w14:textId="77777777" w:rsidR="00DA3E52" w:rsidRDefault="00DA3E52" w:rsidP="00B91E55">
      <w:pPr>
        <w:rPr>
          <w:lang w:val="en-US"/>
        </w:rPr>
      </w:pPr>
    </w:p>
    <w:p w14:paraId="70BA082B" w14:textId="77777777" w:rsidR="00DA3E52" w:rsidRDefault="00DA3E52" w:rsidP="00B91E55">
      <w:pPr>
        <w:rPr>
          <w:lang w:val="en-US"/>
        </w:rPr>
      </w:pPr>
    </w:p>
    <w:p w14:paraId="533B3F10" w14:textId="77777777" w:rsidR="00DA3E52" w:rsidRDefault="00DA3E52" w:rsidP="00B91E55">
      <w:pPr>
        <w:rPr>
          <w:lang w:val="en-US"/>
        </w:rPr>
      </w:pPr>
    </w:p>
    <w:p w14:paraId="40336449" w14:textId="77777777" w:rsidR="00DA3E52" w:rsidRDefault="00DA3E52" w:rsidP="00B91E55">
      <w:pPr>
        <w:rPr>
          <w:lang w:val="en-US"/>
        </w:rPr>
      </w:pPr>
    </w:p>
    <w:p w14:paraId="44770B1C" w14:textId="77777777" w:rsidR="00DA3E52" w:rsidRDefault="00DA3E52" w:rsidP="00B91E55">
      <w:pPr>
        <w:rPr>
          <w:lang w:val="en-US"/>
        </w:rPr>
      </w:pPr>
    </w:p>
    <w:p w14:paraId="603DED92" w14:textId="77777777" w:rsidR="00DA3E52" w:rsidRDefault="00DA3E52" w:rsidP="00B91E55">
      <w:pPr>
        <w:rPr>
          <w:lang w:val="en-US"/>
        </w:rPr>
      </w:pPr>
    </w:p>
    <w:p w14:paraId="08B210BC" w14:textId="77777777" w:rsidR="00DA3E52" w:rsidRDefault="00DA3E52" w:rsidP="00B91E55">
      <w:pPr>
        <w:rPr>
          <w:lang w:val="en-US"/>
        </w:rPr>
      </w:pPr>
    </w:p>
    <w:p w14:paraId="46A22E62" w14:textId="77777777" w:rsidR="00DA3E52" w:rsidRDefault="00DA3E52" w:rsidP="00B91E55">
      <w:pPr>
        <w:rPr>
          <w:lang w:val="en-US"/>
        </w:rPr>
      </w:pPr>
    </w:p>
    <w:p w14:paraId="1585DD97" w14:textId="77777777" w:rsidR="00DA3E52" w:rsidRDefault="00DA3E52" w:rsidP="00B91E55">
      <w:pPr>
        <w:rPr>
          <w:lang w:val="en-US"/>
        </w:rPr>
      </w:pPr>
    </w:p>
    <w:p w14:paraId="3F3ADF51" w14:textId="77777777" w:rsidR="006D0872" w:rsidRDefault="006D0872" w:rsidP="00B91E55">
      <w:pPr>
        <w:rPr>
          <w:lang w:val="en-US"/>
        </w:rPr>
      </w:pPr>
    </w:p>
    <w:p w14:paraId="25FF5D98" w14:textId="77777777" w:rsidR="006D0872" w:rsidRDefault="006D0872" w:rsidP="00B91E55">
      <w:pPr>
        <w:rPr>
          <w:lang w:val="en-US"/>
        </w:rPr>
      </w:pPr>
    </w:p>
    <w:p w14:paraId="7B63F46D" w14:textId="77777777" w:rsidR="006D0872" w:rsidRDefault="006D0872" w:rsidP="00B91E55">
      <w:pPr>
        <w:rPr>
          <w:lang w:val="en-US"/>
        </w:rPr>
      </w:pPr>
    </w:p>
    <w:p w14:paraId="096BCF80" w14:textId="77777777" w:rsidR="006D0872" w:rsidRDefault="006D0872" w:rsidP="00B91E55">
      <w:pPr>
        <w:rPr>
          <w:lang w:val="en-US"/>
        </w:rPr>
      </w:pPr>
    </w:p>
    <w:p w14:paraId="1F972D24" w14:textId="77777777" w:rsidR="006D0872" w:rsidRDefault="006D0872" w:rsidP="00B91E55">
      <w:pPr>
        <w:rPr>
          <w:lang w:val="en-US"/>
        </w:rPr>
      </w:pPr>
    </w:p>
    <w:p w14:paraId="58661C29" w14:textId="77777777" w:rsidR="00DA3E52" w:rsidRDefault="00DA3E52" w:rsidP="00B91E55">
      <w:pPr>
        <w:rPr>
          <w:lang w:val="en-US"/>
        </w:rPr>
      </w:pPr>
    </w:p>
    <w:p w14:paraId="3F53E0D6" w14:textId="446C8DF9" w:rsidR="00DA3E52" w:rsidRDefault="006D0872" w:rsidP="00B91E55">
      <w:pPr>
        <w:rPr>
          <w:color w:val="002060"/>
          <w:sz w:val="28"/>
          <w:szCs w:val="22"/>
          <w:lang w:val="en-US"/>
        </w:rPr>
      </w:pPr>
      <w:r w:rsidRPr="006D0872">
        <w:rPr>
          <w:color w:val="002060"/>
          <w:sz w:val="28"/>
          <w:szCs w:val="22"/>
          <w:lang w:val="en-US"/>
        </w:rPr>
        <w:t xml:space="preserve">List of figures </w:t>
      </w:r>
    </w:p>
    <w:p w14:paraId="0081ED10" w14:textId="77777777" w:rsidR="00F61F25" w:rsidRPr="006D0872" w:rsidRDefault="00F61F25" w:rsidP="00B91E55">
      <w:pPr>
        <w:rPr>
          <w:color w:val="002060"/>
          <w:sz w:val="28"/>
          <w:szCs w:val="22"/>
          <w:lang w:val="en-US"/>
        </w:rPr>
      </w:pPr>
    </w:p>
    <w:p w14:paraId="773FBB58" w14:textId="2660B239" w:rsidR="00DA3E52" w:rsidRPr="00DA3E52" w:rsidRDefault="00DA3E52">
      <w:pPr>
        <w:pStyle w:val="Tabledesillustrations"/>
        <w:tabs>
          <w:tab w:val="right" w:leader="dot" w:pos="9592"/>
        </w:tabs>
        <w:rPr>
          <w:rFonts w:eastAsiaTheme="minorEastAsia" w:cstheme="minorBidi"/>
          <w:smallCaps w:val="0"/>
          <w:noProof/>
          <w:color w:val="002060"/>
          <w:kern w:val="2"/>
          <w:sz w:val="22"/>
          <w:szCs w:val="22"/>
          <w:lang w:eastAsia="zh-CN"/>
          <w14:ligatures w14:val="standardContextual"/>
        </w:rPr>
      </w:pPr>
      <w:r w:rsidRPr="00DA3E52">
        <w:rPr>
          <w:color w:val="002060"/>
          <w:lang w:val="en-US"/>
        </w:rPr>
        <w:fldChar w:fldCharType="begin"/>
      </w:r>
      <w:r w:rsidRPr="00DA3E52">
        <w:rPr>
          <w:color w:val="002060"/>
          <w:lang w:val="en-US"/>
        </w:rPr>
        <w:instrText xml:space="preserve"> TOC \h \z \c "Figure" </w:instrText>
      </w:r>
      <w:r w:rsidRPr="00DA3E52">
        <w:rPr>
          <w:color w:val="002060"/>
          <w:lang w:val="en-US"/>
        </w:rPr>
        <w:fldChar w:fldCharType="separate"/>
      </w:r>
      <w:hyperlink w:anchor="_Toc170915296" w:history="1">
        <w:r w:rsidRPr="00DA3E52">
          <w:rPr>
            <w:rStyle w:val="Lienhypertexte"/>
            <w:noProof/>
            <w:color w:val="002060"/>
          </w:rPr>
          <w:t>Figure 1 : AD8232 board</w:t>
        </w:r>
        <w:r w:rsidRPr="00DA3E52">
          <w:rPr>
            <w:noProof/>
            <w:webHidden/>
            <w:color w:val="002060"/>
          </w:rPr>
          <w:tab/>
        </w:r>
        <w:r w:rsidRPr="00DA3E52">
          <w:rPr>
            <w:noProof/>
            <w:webHidden/>
            <w:color w:val="002060"/>
          </w:rPr>
          <w:fldChar w:fldCharType="begin"/>
        </w:r>
        <w:r w:rsidRPr="00DA3E52">
          <w:rPr>
            <w:noProof/>
            <w:webHidden/>
            <w:color w:val="002060"/>
          </w:rPr>
          <w:instrText xml:space="preserve"> PAGEREF _Toc170915296 \h </w:instrText>
        </w:r>
        <w:r w:rsidRPr="00DA3E52">
          <w:rPr>
            <w:noProof/>
            <w:webHidden/>
            <w:color w:val="002060"/>
          </w:rPr>
        </w:r>
        <w:r w:rsidRPr="00DA3E52">
          <w:rPr>
            <w:noProof/>
            <w:webHidden/>
            <w:color w:val="002060"/>
          </w:rPr>
          <w:fldChar w:fldCharType="separate"/>
        </w:r>
        <w:r w:rsidRPr="00DA3E52">
          <w:rPr>
            <w:noProof/>
            <w:webHidden/>
            <w:color w:val="002060"/>
          </w:rPr>
          <w:t>5</w:t>
        </w:r>
        <w:r w:rsidRPr="00DA3E52">
          <w:rPr>
            <w:noProof/>
            <w:webHidden/>
            <w:color w:val="002060"/>
          </w:rPr>
          <w:fldChar w:fldCharType="end"/>
        </w:r>
      </w:hyperlink>
    </w:p>
    <w:p w14:paraId="630326A0" w14:textId="7D78D3B4" w:rsidR="00DA3E52" w:rsidRPr="00DA3E52" w:rsidRDefault="00DA3E52">
      <w:pPr>
        <w:pStyle w:val="Tabledesillustrations"/>
        <w:tabs>
          <w:tab w:val="right" w:leader="dot" w:pos="9592"/>
        </w:tabs>
        <w:rPr>
          <w:rFonts w:eastAsiaTheme="minorEastAsia" w:cstheme="minorBidi"/>
          <w:smallCaps w:val="0"/>
          <w:noProof/>
          <w:color w:val="002060"/>
          <w:kern w:val="2"/>
          <w:sz w:val="22"/>
          <w:szCs w:val="22"/>
          <w:lang w:eastAsia="zh-CN"/>
          <w14:ligatures w14:val="standardContextual"/>
        </w:rPr>
      </w:pPr>
      <w:hyperlink w:anchor="_Toc170915297" w:history="1">
        <w:r w:rsidRPr="00DA3E52">
          <w:rPr>
            <w:rStyle w:val="Lienhypertexte"/>
            <w:noProof/>
            <w:color w:val="002060"/>
            <w:lang w:val="en-US"/>
          </w:rPr>
          <w:t xml:space="preserve">Figure 2: Example of a heart rate displayed thanks to this board </w:t>
        </w:r>
        <w:r w:rsidRPr="00DA3E52">
          <w:rPr>
            <w:rStyle w:val="Lienhypertexte"/>
            <w:i/>
            <w:noProof/>
            <w:color w:val="002060"/>
            <w:lang w:val="en-US"/>
          </w:rPr>
          <w:t>(https://cdn.sparkfun.com/r/500-500/assets/0/d/f/d/0/HeartRate_Normal.png)</w:t>
        </w:r>
        <w:r w:rsidRPr="00DA3E52">
          <w:rPr>
            <w:noProof/>
            <w:webHidden/>
            <w:color w:val="002060"/>
          </w:rPr>
          <w:tab/>
        </w:r>
        <w:r w:rsidRPr="00DA3E52">
          <w:rPr>
            <w:noProof/>
            <w:webHidden/>
            <w:color w:val="002060"/>
          </w:rPr>
          <w:fldChar w:fldCharType="begin"/>
        </w:r>
        <w:r w:rsidRPr="00DA3E52">
          <w:rPr>
            <w:noProof/>
            <w:webHidden/>
            <w:color w:val="002060"/>
          </w:rPr>
          <w:instrText xml:space="preserve"> PAGEREF _Toc170915297 \h </w:instrText>
        </w:r>
        <w:r w:rsidRPr="00DA3E52">
          <w:rPr>
            <w:noProof/>
            <w:webHidden/>
            <w:color w:val="002060"/>
          </w:rPr>
        </w:r>
        <w:r w:rsidRPr="00DA3E52">
          <w:rPr>
            <w:noProof/>
            <w:webHidden/>
            <w:color w:val="002060"/>
          </w:rPr>
          <w:fldChar w:fldCharType="separate"/>
        </w:r>
        <w:r w:rsidRPr="00DA3E52">
          <w:rPr>
            <w:noProof/>
            <w:webHidden/>
            <w:color w:val="002060"/>
          </w:rPr>
          <w:t>5</w:t>
        </w:r>
        <w:r w:rsidRPr="00DA3E52">
          <w:rPr>
            <w:noProof/>
            <w:webHidden/>
            <w:color w:val="002060"/>
          </w:rPr>
          <w:fldChar w:fldCharType="end"/>
        </w:r>
      </w:hyperlink>
    </w:p>
    <w:p w14:paraId="0AEDAFE7" w14:textId="330071A6" w:rsidR="00DA3E52" w:rsidRPr="00DA3E52" w:rsidRDefault="00DA3E52">
      <w:pPr>
        <w:pStyle w:val="Tabledesillustrations"/>
        <w:tabs>
          <w:tab w:val="right" w:leader="dot" w:pos="9592"/>
        </w:tabs>
        <w:rPr>
          <w:rFonts w:eastAsiaTheme="minorEastAsia" w:cstheme="minorBidi"/>
          <w:smallCaps w:val="0"/>
          <w:noProof/>
          <w:color w:val="002060"/>
          <w:kern w:val="2"/>
          <w:sz w:val="22"/>
          <w:szCs w:val="22"/>
          <w:lang w:eastAsia="zh-CN"/>
          <w14:ligatures w14:val="standardContextual"/>
        </w:rPr>
      </w:pPr>
      <w:hyperlink w:anchor="_Toc170915298" w:history="1">
        <w:r w:rsidRPr="00DA3E52">
          <w:rPr>
            <w:rStyle w:val="Lienhypertexte"/>
            <w:noProof/>
            <w:color w:val="002060"/>
          </w:rPr>
          <w:t>Figure 3 : FTDI Basic board</w:t>
        </w:r>
        <w:r w:rsidRPr="00DA3E52">
          <w:rPr>
            <w:noProof/>
            <w:webHidden/>
            <w:color w:val="002060"/>
          </w:rPr>
          <w:tab/>
        </w:r>
        <w:r w:rsidRPr="00DA3E52">
          <w:rPr>
            <w:noProof/>
            <w:webHidden/>
            <w:color w:val="002060"/>
          </w:rPr>
          <w:fldChar w:fldCharType="begin"/>
        </w:r>
        <w:r w:rsidRPr="00DA3E52">
          <w:rPr>
            <w:noProof/>
            <w:webHidden/>
            <w:color w:val="002060"/>
          </w:rPr>
          <w:instrText xml:space="preserve"> PAGEREF _Toc170915298 \h </w:instrText>
        </w:r>
        <w:r w:rsidRPr="00DA3E52">
          <w:rPr>
            <w:noProof/>
            <w:webHidden/>
            <w:color w:val="002060"/>
          </w:rPr>
        </w:r>
        <w:r w:rsidRPr="00DA3E52">
          <w:rPr>
            <w:noProof/>
            <w:webHidden/>
            <w:color w:val="002060"/>
          </w:rPr>
          <w:fldChar w:fldCharType="separate"/>
        </w:r>
        <w:r w:rsidRPr="00DA3E52">
          <w:rPr>
            <w:noProof/>
            <w:webHidden/>
            <w:color w:val="002060"/>
          </w:rPr>
          <w:t>5</w:t>
        </w:r>
        <w:r w:rsidRPr="00DA3E52">
          <w:rPr>
            <w:noProof/>
            <w:webHidden/>
            <w:color w:val="002060"/>
          </w:rPr>
          <w:fldChar w:fldCharType="end"/>
        </w:r>
      </w:hyperlink>
    </w:p>
    <w:p w14:paraId="5B81FA59" w14:textId="1A4EB0B2" w:rsidR="00DA3E52" w:rsidRPr="00DA3E52" w:rsidRDefault="00DA3E52">
      <w:pPr>
        <w:pStyle w:val="Tabledesillustrations"/>
        <w:tabs>
          <w:tab w:val="right" w:leader="dot" w:pos="9592"/>
        </w:tabs>
        <w:rPr>
          <w:rFonts w:eastAsiaTheme="minorEastAsia" w:cstheme="minorBidi"/>
          <w:smallCaps w:val="0"/>
          <w:noProof/>
          <w:color w:val="002060"/>
          <w:kern w:val="2"/>
          <w:sz w:val="22"/>
          <w:szCs w:val="22"/>
          <w:lang w:eastAsia="zh-CN"/>
          <w14:ligatures w14:val="standardContextual"/>
        </w:rPr>
      </w:pPr>
      <w:hyperlink w:anchor="_Toc170915299" w:history="1">
        <w:r w:rsidRPr="00DA3E52">
          <w:rPr>
            <w:rStyle w:val="Lienhypertexte"/>
            <w:noProof/>
            <w:color w:val="002060"/>
          </w:rPr>
          <w:t>Figure 4 : AD8232 Evaluation Board</w:t>
        </w:r>
        <w:r w:rsidRPr="00DA3E52">
          <w:rPr>
            <w:noProof/>
            <w:webHidden/>
            <w:color w:val="002060"/>
          </w:rPr>
          <w:tab/>
        </w:r>
        <w:r w:rsidRPr="00DA3E52">
          <w:rPr>
            <w:noProof/>
            <w:webHidden/>
            <w:color w:val="002060"/>
          </w:rPr>
          <w:fldChar w:fldCharType="begin"/>
        </w:r>
        <w:r w:rsidRPr="00DA3E52">
          <w:rPr>
            <w:noProof/>
            <w:webHidden/>
            <w:color w:val="002060"/>
          </w:rPr>
          <w:instrText xml:space="preserve"> PAGEREF _Toc170915299 \h </w:instrText>
        </w:r>
        <w:r w:rsidRPr="00DA3E52">
          <w:rPr>
            <w:noProof/>
            <w:webHidden/>
            <w:color w:val="002060"/>
          </w:rPr>
        </w:r>
        <w:r w:rsidRPr="00DA3E52">
          <w:rPr>
            <w:noProof/>
            <w:webHidden/>
            <w:color w:val="002060"/>
          </w:rPr>
          <w:fldChar w:fldCharType="separate"/>
        </w:r>
        <w:r w:rsidRPr="00DA3E52">
          <w:rPr>
            <w:noProof/>
            <w:webHidden/>
            <w:color w:val="002060"/>
          </w:rPr>
          <w:t>6</w:t>
        </w:r>
        <w:r w:rsidRPr="00DA3E52">
          <w:rPr>
            <w:noProof/>
            <w:webHidden/>
            <w:color w:val="002060"/>
          </w:rPr>
          <w:fldChar w:fldCharType="end"/>
        </w:r>
      </w:hyperlink>
    </w:p>
    <w:p w14:paraId="246E0279" w14:textId="3AF66203" w:rsidR="00DA3E52" w:rsidRPr="00DA3E52" w:rsidRDefault="00DA3E52">
      <w:pPr>
        <w:pStyle w:val="Tabledesillustrations"/>
        <w:tabs>
          <w:tab w:val="right" w:leader="dot" w:pos="9592"/>
        </w:tabs>
        <w:rPr>
          <w:rFonts w:eastAsiaTheme="minorEastAsia" w:cstheme="minorBidi"/>
          <w:smallCaps w:val="0"/>
          <w:noProof/>
          <w:color w:val="002060"/>
          <w:kern w:val="2"/>
          <w:sz w:val="22"/>
          <w:szCs w:val="22"/>
          <w:lang w:eastAsia="zh-CN"/>
          <w14:ligatures w14:val="standardContextual"/>
        </w:rPr>
      </w:pPr>
      <w:hyperlink w:anchor="_Toc170915300" w:history="1">
        <w:r w:rsidRPr="00DA3E52">
          <w:rPr>
            <w:rStyle w:val="Lienhypertexte"/>
            <w:noProof/>
            <w:color w:val="002060"/>
          </w:rPr>
          <w:t>Figure 5 : Feather M0 board</w:t>
        </w:r>
        <w:r w:rsidRPr="00DA3E52">
          <w:rPr>
            <w:noProof/>
            <w:webHidden/>
            <w:color w:val="002060"/>
          </w:rPr>
          <w:tab/>
        </w:r>
        <w:r w:rsidRPr="00DA3E52">
          <w:rPr>
            <w:noProof/>
            <w:webHidden/>
            <w:color w:val="002060"/>
          </w:rPr>
          <w:fldChar w:fldCharType="begin"/>
        </w:r>
        <w:r w:rsidRPr="00DA3E52">
          <w:rPr>
            <w:noProof/>
            <w:webHidden/>
            <w:color w:val="002060"/>
          </w:rPr>
          <w:instrText xml:space="preserve"> PAGEREF _Toc170915300 \h </w:instrText>
        </w:r>
        <w:r w:rsidRPr="00DA3E52">
          <w:rPr>
            <w:noProof/>
            <w:webHidden/>
            <w:color w:val="002060"/>
          </w:rPr>
        </w:r>
        <w:r w:rsidRPr="00DA3E52">
          <w:rPr>
            <w:noProof/>
            <w:webHidden/>
            <w:color w:val="002060"/>
          </w:rPr>
          <w:fldChar w:fldCharType="separate"/>
        </w:r>
        <w:r w:rsidRPr="00DA3E52">
          <w:rPr>
            <w:noProof/>
            <w:webHidden/>
            <w:color w:val="002060"/>
          </w:rPr>
          <w:t>6</w:t>
        </w:r>
        <w:r w:rsidRPr="00DA3E52">
          <w:rPr>
            <w:noProof/>
            <w:webHidden/>
            <w:color w:val="002060"/>
          </w:rPr>
          <w:fldChar w:fldCharType="end"/>
        </w:r>
      </w:hyperlink>
    </w:p>
    <w:p w14:paraId="2B61A324" w14:textId="099AC6FD" w:rsidR="00DA3E52" w:rsidRPr="00DA3E52" w:rsidRDefault="00DA3E52">
      <w:pPr>
        <w:pStyle w:val="Tabledesillustrations"/>
        <w:tabs>
          <w:tab w:val="right" w:leader="dot" w:pos="9592"/>
        </w:tabs>
        <w:rPr>
          <w:rFonts w:eastAsiaTheme="minorEastAsia" w:cstheme="minorBidi"/>
          <w:smallCaps w:val="0"/>
          <w:noProof/>
          <w:color w:val="002060"/>
          <w:kern w:val="2"/>
          <w:sz w:val="22"/>
          <w:szCs w:val="22"/>
          <w:lang w:eastAsia="zh-CN"/>
          <w14:ligatures w14:val="standardContextual"/>
        </w:rPr>
      </w:pPr>
      <w:hyperlink w:anchor="_Toc170915301" w:history="1">
        <w:r w:rsidRPr="00DA3E52">
          <w:rPr>
            <w:rStyle w:val="Lienhypertexte"/>
            <w:noProof/>
            <w:color w:val="002060"/>
          </w:rPr>
          <w:t>Figure 6 : Max86165EVKIT board</w:t>
        </w:r>
        <w:r w:rsidRPr="00DA3E52">
          <w:rPr>
            <w:noProof/>
            <w:webHidden/>
            <w:color w:val="002060"/>
          </w:rPr>
          <w:tab/>
        </w:r>
        <w:r w:rsidRPr="00DA3E52">
          <w:rPr>
            <w:noProof/>
            <w:webHidden/>
            <w:color w:val="002060"/>
          </w:rPr>
          <w:fldChar w:fldCharType="begin"/>
        </w:r>
        <w:r w:rsidRPr="00DA3E52">
          <w:rPr>
            <w:noProof/>
            <w:webHidden/>
            <w:color w:val="002060"/>
          </w:rPr>
          <w:instrText xml:space="preserve"> PAGEREF _Toc170915301 \h </w:instrText>
        </w:r>
        <w:r w:rsidRPr="00DA3E52">
          <w:rPr>
            <w:noProof/>
            <w:webHidden/>
            <w:color w:val="002060"/>
          </w:rPr>
        </w:r>
        <w:r w:rsidRPr="00DA3E52">
          <w:rPr>
            <w:noProof/>
            <w:webHidden/>
            <w:color w:val="002060"/>
          </w:rPr>
          <w:fldChar w:fldCharType="separate"/>
        </w:r>
        <w:r w:rsidRPr="00DA3E52">
          <w:rPr>
            <w:noProof/>
            <w:webHidden/>
            <w:color w:val="002060"/>
          </w:rPr>
          <w:t>7</w:t>
        </w:r>
        <w:r w:rsidRPr="00DA3E52">
          <w:rPr>
            <w:noProof/>
            <w:webHidden/>
            <w:color w:val="002060"/>
          </w:rPr>
          <w:fldChar w:fldCharType="end"/>
        </w:r>
      </w:hyperlink>
    </w:p>
    <w:p w14:paraId="5BBC64FB" w14:textId="7A5087CE" w:rsidR="00DA3E52" w:rsidRPr="00DA3E52" w:rsidRDefault="00DA3E52">
      <w:pPr>
        <w:pStyle w:val="Tabledesillustrations"/>
        <w:tabs>
          <w:tab w:val="right" w:leader="dot" w:pos="9592"/>
        </w:tabs>
        <w:rPr>
          <w:rFonts w:eastAsiaTheme="minorEastAsia" w:cstheme="minorBidi"/>
          <w:smallCaps w:val="0"/>
          <w:noProof/>
          <w:color w:val="002060"/>
          <w:kern w:val="2"/>
          <w:sz w:val="22"/>
          <w:szCs w:val="22"/>
          <w:lang w:eastAsia="zh-CN"/>
          <w14:ligatures w14:val="standardContextual"/>
        </w:rPr>
      </w:pPr>
      <w:hyperlink w:anchor="_Toc170915302" w:history="1">
        <w:r w:rsidRPr="00DA3E52">
          <w:rPr>
            <w:rStyle w:val="Lienhypertexte"/>
            <w:noProof/>
            <w:color w:val="002060"/>
          </w:rPr>
          <w:t>Figure 9 : AS7058 board</w:t>
        </w:r>
        <w:r w:rsidRPr="00DA3E52">
          <w:rPr>
            <w:noProof/>
            <w:webHidden/>
            <w:color w:val="002060"/>
          </w:rPr>
          <w:tab/>
        </w:r>
        <w:r w:rsidRPr="00DA3E52">
          <w:rPr>
            <w:noProof/>
            <w:webHidden/>
            <w:color w:val="002060"/>
          </w:rPr>
          <w:fldChar w:fldCharType="begin"/>
        </w:r>
        <w:r w:rsidRPr="00DA3E52">
          <w:rPr>
            <w:noProof/>
            <w:webHidden/>
            <w:color w:val="002060"/>
          </w:rPr>
          <w:instrText xml:space="preserve"> PAGEREF _Toc170915302 \h </w:instrText>
        </w:r>
        <w:r w:rsidRPr="00DA3E52">
          <w:rPr>
            <w:noProof/>
            <w:webHidden/>
            <w:color w:val="002060"/>
          </w:rPr>
        </w:r>
        <w:r w:rsidRPr="00DA3E52">
          <w:rPr>
            <w:noProof/>
            <w:webHidden/>
            <w:color w:val="002060"/>
          </w:rPr>
          <w:fldChar w:fldCharType="separate"/>
        </w:r>
        <w:r w:rsidRPr="00DA3E52">
          <w:rPr>
            <w:noProof/>
            <w:webHidden/>
            <w:color w:val="002060"/>
          </w:rPr>
          <w:t>8</w:t>
        </w:r>
        <w:r w:rsidRPr="00DA3E52">
          <w:rPr>
            <w:noProof/>
            <w:webHidden/>
            <w:color w:val="002060"/>
          </w:rPr>
          <w:fldChar w:fldCharType="end"/>
        </w:r>
      </w:hyperlink>
    </w:p>
    <w:p w14:paraId="55185F3B" w14:textId="657AE745" w:rsidR="00DA3E52" w:rsidRPr="0008484F" w:rsidRDefault="00DA3E52" w:rsidP="00B91E55">
      <w:pPr>
        <w:rPr>
          <w:lang w:val="en-US"/>
        </w:rPr>
      </w:pPr>
      <w:r w:rsidRPr="00DA3E52">
        <w:rPr>
          <w:color w:val="002060"/>
          <w:lang w:val="en-US"/>
        </w:rPr>
        <w:fldChar w:fldCharType="end"/>
      </w:r>
    </w:p>
    <w:p w14:paraId="4BFAB07A" w14:textId="7B220916" w:rsidR="00D55CBC" w:rsidRPr="00D32767" w:rsidRDefault="00024E50" w:rsidP="006E0EC2">
      <w:pPr>
        <w:pStyle w:val="Titre1"/>
        <w:rPr>
          <w:rFonts w:asciiTheme="minorHAnsi" w:hAnsiTheme="minorHAnsi" w:cstheme="minorHAnsi"/>
          <w:lang w:val="en-US"/>
        </w:rPr>
      </w:pPr>
      <w:bookmarkStart w:id="1" w:name="_Ref168475146"/>
      <w:bookmarkStart w:id="2" w:name="_Toc170915267"/>
      <w:r w:rsidRPr="00D32767">
        <w:rPr>
          <w:rFonts w:asciiTheme="minorHAnsi" w:hAnsiTheme="minorHAnsi" w:cstheme="minorHAnsi"/>
          <w:lang w:val="en-US"/>
        </w:rPr>
        <w:lastRenderedPageBreak/>
        <w:t>Introduction</w:t>
      </w:r>
      <w:bookmarkEnd w:id="2"/>
      <w:r w:rsidRPr="00D32767">
        <w:rPr>
          <w:rFonts w:asciiTheme="minorHAnsi" w:hAnsiTheme="minorHAnsi" w:cstheme="minorHAnsi"/>
          <w:lang w:val="en-US"/>
        </w:rPr>
        <w:t> </w:t>
      </w:r>
      <w:bookmarkEnd w:id="0"/>
      <w:bookmarkEnd w:id="1"/>
    </w:p>
    <w:p w14:paraId="45A04B26" w14:textId="77777777" w:rsidR="00024E50" w:rsidRPr="00505F9A" w:rsidRDefault="00024E50" w:rsidP="00497EEF">
      <w:pPr>
        <w:jc w:val="both"/>
        <w:rPr>
          <w:color w:val="002060"/>
          <w:sz w:val="22"/>
          <w:szCs w:val="18"/>
          <w:lang w:val="en-US"/>
        </w:rPr>
      </w:pPr>
    </w:p>
    <w:p w14:paraId="33EFCE80" w14:textId="4115C21B" w:rsidR="00024E50" w:rsidRPr="00505F9A" w:rsidRDefault="00135105" w:rsidP="00497EEF">
      <w:pPr>
        <w:jc w:val="both"/>
        <w:rPr>
          <w:color w:val="002060"/>
          <w:sz w:val="20"/>
          <w:szCs w:val="16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Sometimes, </w:t>
      </w:r>
      <w:r w:rsidR="00244B83" w:rsidRPr="00505F9A">
        <w:rPr>
          <w:color w:val="002060"/>
          <w:sz w:val="20"/>
          <w:szCs w:val="16"/>
          <w:lang w:val="en-US"/>
        </w:rPr>
        <w:t xml:space="preserve">babies are born with the need to have their heart rate and oxygen levels monitored. We will </w:t>
      </w:r>
      <w:r w:rsidR="00452657" w:rsidRPr="00505F9A">
        <w:rPr>
          <w:color w:val="002060"/>
          <w:sz w:val="20"/>
          <w:szCs w:val="16"/>
          <w:lang w:val="en-US"/>
        </w:rPr>
        <w:t xml:space="preserve">do some research to try to create a prototype that can monitor these characteristics and send the values </w:t>
      </w:r>
      <w:r w:rsidR="007B347B" w:rsidRPr="00505F9A">
        <w:rPr>
          <w:color w:val="002060"/>
          <w:sz w:val="20"/>
          <w:szCs w:val="16"/>
          <w:lang w:val="en-US"/>
        </w:rPr>
        <w:t xml:space="preserve">via Bluetooth to a mobile application. </w:t>
      </w:r>
      <w:r w:rsidR="00FE4ADB" w:rsidRPr="00505F9A">
        <w:rPr>
          <w:color w:val="002060"/>
          <w:sz w:val="20"/>
          <w:szCs w:val="16"/>
          <w:lang w:val="en-US"/>
        </w:rPr>
        <w:t>The aim is to create a device with electrodes and a ring sensor.</w:t>
      </w:r>
    </w:p>
    <w:p w14:paraId="38A7FFAB" w14:textId="77777777" w:rsidR="00024E50" w:rsidRPr="00ED0FDD" w:rsidRDefault="00024E50" w:rsidP="00D55CBC">
      <w:pPr>
        <w:rPr>
          <w:lang w:val="en-US"/>
        </w:rPr>
      </w:pPr>
    </w:p>
    <w:p w14:paraId="73A1EBA5" w14:textId="77777777" w:rsidR="00024E50" w:rsidRPr="00ED0FDD" w:rsidRDefault="00024E50" w:rsidP="00D55CBC">
      <w:pPr>
        <w:rPr>
          <w:lang w:val="en-US"/>
        </w:rPr>
      </w:pPr>
    </w:p>
    <w:p w14:paraId="3C314489" w14:textId="77777777" w:rsidR="00024E50" w:rsidRPr="00ED0FDD" w:rsidRDefault="00024E50" w:rsidP="00D55CBC">
      <w:pPr>
        <w:rPr>
          <w:lang w:val="en-US"/>
        </w:rPr>
      </w:pPr>
    </w:p>
    <w:p w14:paraId="46E0869D" w14:textId="77777777" w:rsidR="00024E50" w:rsidRPr="00ED0FDD" w:rsidRDefault="00024E50" w:rsidP="00D55CBC">
      <w:pPr>
        <w:rPr>
          <w:lang w:val="en-US"/>
        </w:rPr>
      </w:pPr>
    </w:p>
    <w:p w14:paraId="40D3D96F" w14:textId="77777777" w:rsidR="00024E50" w:rsidRPr="00ED0FDD" w:rsidRDefault="00024E50" w:rsidP="00D55CBC">
      <w:pPr>
        <w:rPr>
          <w:lang w:val="en-US"/>
        </w:rPr>
      </w:pPr>
    </w:p>
    <w:p w14:paraId="0B84955F" w14:textId="77777777" w:rsidR="00024E50" w:rsidRPr="00ED0FDD" w:rsidRDefault="00024E50" w:rsidP="00D55CBC">
      <w:pPr>
        <w:rPr>
          <w:lang w:val="en-US"/>
        </w:rPr>
      </w:pPr>
    </w:p>
    <w:p w14:paraId="0B0871AA" w14:textId="77777777" w:rsidR="00024E50" w:rsidRPr="00ED0FDD" w:rsidRDefault="00024E50" w:rsidP="00D55CBC">
      <w:pPr>
        <w:rPr>
          <w:lang w:val="en-US"/>
        </w:rPr>
      </w:pPr>
    </w:p>
    <w:p w14:paraId="56E95EE2" w14:textId="77777777" w:rsidR="00024E50" w:rsidRPr="00ED0FDD" w:rsidRDefault="00024E50" w:rsidP="00D55CBC">
      <w:pPr>
        <w:rPr>
          <w:lang w:val="en-US"/>
        </w:rPr>
      </w:pPr>
    </w:p>
    <w:p w14:paraId="130882D5" w14:textId="77777777" w:rsidR="00024E50" w:rsidRPr="00ED0FDD" w:rsidRDefault="00024E50" w:rsidP="00D55CBC">
      <w:pPr>
        <w:rPr>
          <w:lang w:val="en-US"/>
        </w:rPr>
      </w:pPr>
    </w:p>
    <w:p w14:paraId="505428AE" w14:textId="77777777" w:rsidR="00024E50" w:rsidRPr="00ED0FDD" w:rsidRDefault="00024E50" w:rsidP="00D55CBC">
      <w:pPr>
        <w:rPr>
          <w:lang w:val="en-US"/>
        </w:rPr>
      </w:pPr>
    </w:p>
    <w:p w14:paraId="4BE7FACA" w14:textId="77777777" w:rsidR="00024E50" w:rsidRPr="00ED0FDD" w:rsidRDefault="00024E50" w:rsidP="00D55CBC">
      <w:pPr>
        <w:rPr>
          <w:lang w:val="en-US"/>
        </w:rPr>
      </w:pPr>
    </w:p>
    <w:p w14:paraId="44175D7B" w14:textId="77777777" w:rsidR="00024E50" w:rsidRPr="00ED0FDD" w:rsidRDefault="00024E50" w:rsidP="00D55CBC">
      <w:pPr>
        <w:rPr>
          <w:lang w:val="en-US"/>
        </w:rPr>
      </w:pPr>
    </w:p>
    <w:p w14:paraId="33CA4C5E" w14:textId="77777777" w:rsidR="00024E50" w:rsidRPr="00ED0FDD" w:rsidRDefault="00024E50" w:rsidP="00D55CBC">
      <w:pPr>
        <w:rPr>
          <w:lang w:val="en-US"/>
        </w:rPr>
      </w:pPr>
    </w:p>
    <w:p w14:paraId="2E2B63E4" w14:textId="77777777" w:rsidR="00ED0FDD" w:rsidRDefault="00ED0FDD" w:rsidP="00D55CBC">
      <w:pPr>
        <w:rPr>
          <w:lang w:val="en-US"/>
        </w:rPr>
      </w:pPr>
    </w:p>
    <w:p w14:paraId="57AED023" w14:textId="77777777" w:rsidR="00DE0D15" w:rsidRDefault="00DE0D15" w:rsidP="00D55CBC">
      <w:pPr>
        <w:rPr>
          <w:lang w:val="en-US"/>
        </w:rPr>
      </w:pPr>
    </w:p>
    <w:p w14:paraId="7FF6C7FA" w14:textId="77777777" w:rsidR="009F0CE7" w:rsidRDefault="009F0CE7" w:rsidP="00326B3D">
      <w:pPr>
        <w:rPr>
          <w:lang w:val="en-US"/>
        </w:rPr>
      </w:pPr>
    </w:p>
    <w:p w14:paraId="1F2B65E4" w14:textId="77777777" w:rsidR="003C58F5" w:rsidRDefault="003C58F5" w:rsidP="00326B3D">
      <w:pPr>
        <w:rPr>
          <w:lang w:val="en-US"/>
        </w:rPr>
      </w:pPr>
    </w:p>
    <w:p w14:paraId="4FA7BEA2" w14:textId="77777777" w:rsidR="003C58F5" w:rsidRDefault="003C58F5" w:rsidP="00326B3D">
      <w:pPr>
        <w:rPr>
          <w:lang w:val="en-US"/>
        </w:rPr>
      </w:pPr>
    </w:p>
    <w:p w14:paraId="20B12B34" w14:textId="77777777" w:rsidR="003C58F5" w:rsidRDefault="003C58F5" w:rsidP="00326B3D">
      <w:pPr>
        <w:rPr>
          <w:lang w:val="en-US"/>
        </w:rPr>
      </w:pPr>
    </w:p>
    <w:p w14:paraId="0D6FFEE7" w14:textId="77777777" w:rsidR="003C58F5" w:rsidRDefault="003C58F5" w:rsidP="00326B3D">
      <w:pPr>
        <w:rPr>
          <w:lang w:val="en-US"/>
        </w:rPr>
      </w:pPr>
    </w:p>
    <w:p w14:paraId="41C92CB4" w14:textId="77777777" w:rsidR="003C58F5" w:rsidRDefault="003C58F5" w:rsidP="00326B3D">
      <w:pPr>
        <w:rPr>
          <w:lang w:val="en-US"/>
        </w:rPr>
      </w:pPr>
    </w:p>
    <w:p w14:paraId="63740EEA" w14:textId="77777777" w:rsidR="003C58F5" w:rsidRDefault="003C58F5" w:rsidP="00326B3D">
      <w:pPr>
        <w:rPr>
          <w:lang w:val="en-US"/>
        </w:rPr>
      </w:pPr>
    </w:p>
    <w:p w14:paraId="4EF4546F" w14:textId="77777777" w:rsidR="003C58F5" w:rsidRDefault="003C58F5" w:rsidP="00326B3D">
      <w:pPr>
        <w:rPr>
          <w:lang w:val="en-US"/>
        </w:rPr>
      </w:pPr>
    </w:p>
    <w:p w14:paraId="629D8AD2" w14:textId="77777777" w:rsidR="003C58F5" w:rsidRDefault="003C58F5" w:rsidP="00326B3D">
      <w:pPr>
        <w:rPr>
          <w:lang w:val="en-US"/>
        </w:rPr>
      </w:pPr>
    </w:p>
    <w:p w14:paraId="465FE8CF" w14:textId="77777777" w:rsidR="003C58F5" w:rsidRDefault="003C58F5" w:rsidP="00326B3D">
      <w:pPr>
        <w:rPr>
          <w:lang w:val="en-US"/>
        </w:rPr>
      </w:pPr>
    </w:p>
    <w:p w14:paraId="236B8ACB" w14:textId="77777777" w:rsidR="003C58F5" w:rsidRDefault="003C58F5" w:rsidP="00326B3D">
      <w:pPr>
        <w:rPr>
          <w:lang w:val="en-US"/>
        </w:rPr>
      </w:pPr>
    </w:p>
    <w:p w14:paraId="0AC7B817" w14:textId="77777777" w:rsidR="003C58F5" w:rsidRDefault="003C58F5" w:rsidP="00326B3D">
      <w:pPr>
        <w:rPr>
          <w:lang w:val="en-US"/>
        </w:rPr>
      </w:pPr>
    </w:p>
    <w:p w14:paraId="06B12BBF" w14:textId="77777777" w:rsidR="003C58F5" w:rsidRDefault="003C58F5" w:rsidP="00326B3D">
      <w:pPr>
        <w:rPr>
          <w:lang w:val="en-US"/>
        </w:rPr>
      </w:pPr>
    </w:p>
    <w:p w14:paraId="3C92CFD7" w14:textId="77777777" w:rsidR="003C58F5" w:rsidRDefault="003C58F5" w:rsidP="00326B3D">
      <w:pPr>
        <w:rPr>
          <w:lang w:val="en-US"/>
        </w:rPr>
      </w:pPr>
    </w:p>
    <w:p w14:paraId="21CE2AEF" w14:textId="46FBBF34" w:rsidR="00D32767" w:rsidRDefault="007D3765" w:rsidP="00D32767">
      <w:pPr>
        <w:pStyle w:val="Titre1"/>
        <w:rPr>
          <w:rFonts w:asciiTheme="minorHAnsi" w:hAnsiTheme="minorHAnsi" w:cstheme="minorHAnsi"/>
          <w:lang w:val="en-US"/>
        </w:rPr>
      </w:pPr>
      <w:bookmarkStart w:id="3" w:name="_Toc170915268"/>
      <w:r w:rsidRPr="00EE3D03">
        <w:rPr>
          <w:rFonts w:asciiTheme="minorHAnsi" w:hAnsiTheme="minorHAnsi" w:cstheme="minorHAnsi"/>
          <w:lang w:val="en-US"/>
        </w:rPr>
        <w:lastRenderedPageBreak/>
        <w:t>research</w:t>
      </w:r>
      <w:bookmarkEnd w:id="3"/>
      <w:r w:rsidR="003C58F5" w:rsidRPr="00EE3D03">
        <w:rPr>
          <w:rFonts w:asciiTheme="minorHAnsi" w:hAnsiTheme="minorHAnsi" w:cstheme="minorHAnsi"/>
          <w:lang w:val="en-US"/>
        </w:rPr>
        <w:t> </w:t>
      </w:r>
    </w:p>
    <w:p w14:paraId="7170B4E3" w14:textId="3B698B19" w:rsidR="007D3765" w:rsidRPr="00D32767" w:rsidRDefault="00ED2593" w:rsidP="00D32767">
      <w:pPr>
        <w:pStyle w:val="Titre2"/>
      </w:pPr>
      <w:bookmarkStart w:id="4" w:name="_Toc170915269"/>
      <w:proofErr w:type="spellStart"/>
      <w:r w:rsidRPr="00D32767">
        <w:t>Heart</w:t>
      </w:r>
      <w:proofErr w:type="spellEnd"/>
      <w:r w:rsidRPr="00D32767">
        <w:t xml:space="preserve"> rate monitor</w:t>
      </w:r>
      <w:r w:rsidR="00D32767">
        <w:t xml:space="preserve"> </w:t>
      </w:r>
      <w:r w:rsidRPr="00D32767">
        <w:t>: AD8232</w:t>
      </w:r>
      <w:bookmarkEnd w:id="4"/>
      <w:r w:rsidRPr="00D32767">
        <w:t xml:space="preserve"> </w:t>
      </w:r>
    </w:p>
    <w:p w14:paraId="11A123EB" w14:textId="20D3DA85" w:rsidR="00ED2593" w:rsidRDefault="00811B13" w:rsidP="00ED259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72BD4520" wp14:editId="3840DB44">
            <wp:simplePos x="0" y="0"/>
            <wp:positionH relativeFrom="column">
              <wp:posOffset>113030</wp:posOffset>
            </wp:positionH>
            <wp:positionV relativeFrom="paragraph">
              <wp:posOffset>172720</wp:posOffset>
            </wp:positionV>
            <wp:extent cx="1238250" cy="1238250"/>
            <wp:effectExtent l="19050" t="19050" r="0" b="0"/>
            <wp:wrapTight wrapText="bothSides">
              <wp:wrapPolygon edited="0">
                <wp:start x="-332" y="-332"/>
                <wp:lineTo x="-332" y="21600"/>
                <wp:lineTo x="21600" y="21600"/>
                <wp:lineTo x="21600" y="-332"/>
                <wp:lineTo x="-332" y="-332"/>
              </wp:wrapPolygon>
            </wp:wrapTight>
            <wp:docPr id="702198438" name="Image 5" descr="Headers Soldered on Heart Rate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eaders Soldered on Heart Rate Moni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93DF8" w14:textId="503AE6B8" w:rsidR="00811B13" w:rsidRPr="00505F9A" w:rsidRDefault="00811B13" w:rsidP="00811B13">
      <w:pPr>
        <w:rPr>
          <w:color w:val="002060"/>
          <w:sz w:val="20"/>
          <w:lang w:val="en-US"/>
        </w:rPr>
      </w:pPr>
    </w:p>
    <w:p w14:paraId="769A4E6B" w14:textId="105F602C" w:rsidR="000D0E39" w:rsidRPr="00505F9A" w:rsidRDefault="00BD2972" w:rsidP="00811B13">
      <w:pPr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Information about this board </w:t>
      </w:r>
      <w:r w:rsidR="00497EEF" w:rsidRPr="00505F9A">
        <w:rPr>
          <w:color w:val="002060"/>
          <w:sz w:val="20"/>
          <w:lang w:val="en-US"/>
        </w:rPr>
        <w:t xml:space="preserve">is </w:t>
      </w:r>
      <w:r w:rsidRPr="00505F9A">
        <w:rPr>
          <w:color w:val="002060"/>
          <w:sz w:val="20"/>
          <w:lang w:val="en-US"/>
        </w:rPr>
        <w:t xml:space="preserve">available on this website : </w:t>
      </w:r>
      <w:hyperlink r:id="rId11" w:history="1">
        <w:r w:rsidR="00497EEF" w:rsidRPr="00505F9A">
          <w:rPr>
            <w:rStyle w:val="Lienhypertexte"/>
            <w:color w:val="002060"/>
            <w:sz w:val="20"/>
            <w:lang w:val="en-US"/>
          </w:rPr>
          <w:t>AD8232</w:t>
        </w:r>
        <w:r w:rsidR="00497EEF" w:rsidRPr="00505F9A">
          <w:rPr>
            <w:rStyle w:val="Lienhypertexte"/>
            <w:color w:val="002060"/>
            <w:sz w:val="20"/>
            <w:lang w:val="en-US"/>
          </w:rPr>
          <w:t xml:space="preserve"> </w:t>
        </w:r>
        <w:r w:rsidR="00497EEF" w:rsidRPr="00505F9A">
          <w:rPr>
            <w:rStyle w:val="Lienhypertexte"/>
            <w:color w:val="002060"/>
            <w:sz w:val="20"/>
            <w:lang w:val="en-US"/>
          </w:rPr>
          <w:t>(Rev. D) (analog.com)</w:t>
        </w:r>
      </w:hyperlink>
    </w:p>
    <w:p w14:paraId="4F317109" w14:textId="6F548F8F" w:rsidR="00497EEF" w:rsidRPr="00505F9A" w:rsidRDefault="00497EEF" w:rsidP="00497EEF">
      <w:pPr>
        <w:jc w:val="both"/>
        <w:rPr>
          <w:rStyle w:val="Lienhypertexte"/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A tutorial to program this board with Arduino is available here : </w:t>
      </w:r>
      <w:hyperlink r:id="rId12" w:history="1">
        <w:r w:rsidR="00BD2972" w:rsidRPr="00505F9A">
          <w:rPr>
            <w:rStyle w:val="Lienhypertexte"/>
            <w:color w:val="002060"/>
            <w:sz w:val="20"/>
            <w:lang w:val="en-US"/>
          </w:rPr>
          <w:t>A</w:t>
        </w:r>
        <w:r w:rsidR="00BD2972" w:rsidRPr="00505F9A">
          <w:rPr>
            <w:rStyle w:val="Lienhypertexte"/>
            <w:color w:val="002060"/>
            <w:sz w:val="20"/>
            <w:lang w:val="en-US"/>
          </w:rPr>
          <w:t>D</w:t>
        </w:r>
        <w:r w:rsidR="00BD2972" w:rsidRPr="00505F9A">
          <w:rPr>
            <w:rStyle w:val="Lienhypertexte"/>
            <w:color w:val="002060"/>
            <w:sz w:val="20"/>
            <w:lang w:val="en-US"/>
          </w:rPr>
          <w:t xml:space="preserve">8232 Heart Rate Monitor Hookup Guide - </w:t>
        </w:r>
        <w:proofErr w:type="spellStart"/>
        <w:r w:rsidR="00BD2972" w:rsidRPr="00505F9A">
          <w:rPr>
            <w:rStyle w:val="Lienhypertexte"/>
            <w:color w:val="002060"/>
            <w:sz w:val="20"/>
            <w:lang w:val="en-US"/>
          </w:rPr>
          <w:t>SparkFun</w:t>
        </w:r>
        <w:proofErr w:type="spellEnd"/>
        <w:r w:rsidR="00BD2972" w:rsidRPr="00505F9A">
          <w:rPr>
            <w:rStyle w:val="Lienhypertexte"/>
            <w:color w:val="002060"/>
            <w:sz w:val="20"/>
            <w:lang w:val="en-US"/>
          </w:rPr>
          <w:t xml:space="preserve"> Learn</w:t>
        </w:r>
      </w:hyperlink>
    </w:p>
    <w:p w14:paraId="4C87F584" w14:textId="7EB200C0" w:rsidR="00811B13" w:rsidRDefault="00811B13" w:rsidP="00497EEF">
      <w:pPr>
        <w:jc w:val="both"/>
        <w:rPr>
          <w:rStyle w:val="Lienhypertexte"/>
          <w:sz w:val="20"/>
          <w:lang w:val="en-US"/>
        </w:rPr>
      </w:pPr>
      <w:r>
        <w:rPr>
          <w:noProof/>
        </w:rPr>
        <w:pict w14:anchorId="15A95F8C">
          <v:shape id="_x0000_s2096" type="#_x0000_t202" style="position:absolute;left:0;text-align:left;margin-left:-117.5pt;margin-top:13.35pt;width:108.5pt;height:28.65pt;z-index:251662848;mso-position-horizontal-relative:text;mso-position-vertical-relative:text" wrapcoords="-149 0 -149 20618 21600 20618 21600 0 -149 0" stroked="f">
            <v:textbox style="mso-fit-shape-to-text:t" inset="0,0,0,0">
              <w:txbxContent>
                <w:p w14:paraId="1DC342A5" w14:textId="1B977959" w:rsidR="009D29F3" w:rsidRPr="00F41424" w:rsidRDefault="009D29F3" w:rsidP="00F41424">
                  <w:pPr>
                    <w:pStyle w:val="Lgende"/>
                    <w:jc w:val="center"/>
                    <w:rPr>
                      <w:noProof/>
                      <w:color w:val="262140" w:themeColor="text1"/>
                      <w:sz w:val="28"/>
                      <w:szCs w:val="22"/>
                    </w:rPr>
                  </w:pPr>
                  <w:bookmarkStart w:id="5" w:name="_Toc170915296"/>
                  <w:r w:rsidRPr="00F41424">
                    <w:rPr>
                      <w:sz w:val="20"/>
                      <w:szCs w:val="20"/>
                    </w:rPr>
                    <w:t xml:space="preserve">Figure </w:t>
                  </w:r>
                  <w:r w:rsidRPr="00F41424">
                    <w:rPr>
                      <w:sz w:val="20"/>
                      <w:szCs w:val="20"/>
                    </w:rPr>
                    <w:fldChar w:fldCharType="begin"/>
                  </w:r>
                  <w:r w:rsidRPr="00F41424">
                    <w:rPr>
                      <w:sz w:val="20"/>
                      <w:szCs w:val="20"/>
                    </w:rPr>
                    <w:instrText xml:space="preserve"> SEQ Figure \* ARABIC </w:instrText>
                  </w:r>
                  <w:r w:rsidRPr="00F41424">
                    <w:rPr>
                      <w:sz w:val="20"/>
                      <w:szCs w:val="20"/>
                    </w:rPr>
                    <w:fldChar w:fldCharType="separate"/>
                  </w:r>
                  <w:r w:rsidR="006C3E1A">
                    <w:rPr>
                      <w:noProof/>
                      <w:sz w:val="20"/>
                      <w:szCs w:val="20"/>
                    </w:rPr>
                    <w:t>1</w:t>
                  </w:r>
                  <w:r w:rsidRPr="00F41424">
                    <w:rPr>
                      <w:sz w:val="20"/>
                      <w:szCs w:val="20"/>
                    </w:rPr>
                    <w:fldChar w:fldCharType="end"/>
                  </w:r>
                  <w:r w:rsidRPr="00F41424">
                    <w:rPr>
                      <w:sz w:val="20"/>
                      <w:szCs w:val="20"/>
                    </w:rPr>
                    <w:t xml:space="preserve"> : AD8232 </w:t>
                  </w:r>
                  <w:proofErr w:type="spellStart"/>
                  <w:r w:rsidRPr="00F41424">
                    <w:rPr>
                      <w:sz w:val="20"/>
                      <w:szCs w:val="20"/>
                    </w:rPr>
                    <w:t>board</w:t>
                  </w:r>
                  <w:bookmarkEnd w:id="5"/>
                  <w:proofErr w:type="spellEnd"/>
                </w:p>
              </w:txbxContent>
            </v:textbox>
            <w10:wrap type="tight"/>
          </v:shape>
        </w:pict>
      </w:r>
    </w:p>
    <w:p w14:paraId="102D102E" w14:textId="77777777" w:rsidR="00811B13" w:rsidRDefault="00811B13" w:rsidP="00497EEF">
      <w:pPr>
        <w:jc w:val="both"/>
        <w:rPr>
          <w:rStyle w:val="Lienhypertexte"/>
          <w:sz w:val="20"/>
          <w:lang w:val="en-US"/>
        </w:rPr>
      </w:pPr>
    </w:p>
    <w:p w14:paraId="41CB8CEC" w14:textId="77777777" w:rsidR="00811B13" w:rsidRPr="00505F9A" w:rsidRDefault="00811B13" w:rsidP="00497EEF">
      <w:pPr>
        <w:jc w:val="both"/>
        <w:rPr>
          <w:rStyle w:val="Lienhypertexte"/>
          <w:color w:val="002060"/>
          <w:sz w:val="20"/>
          <w:u w:val="none"/>
          <w:lang w:val="en-US"/>
        </w:rPr>
      </w:pPr>
    </w:p>
    <w:p w14:paraId="0B6FCCB0" w14:textId="3B1DA54B" w:rsidR="00497EEF" w:rsidRPr="00505F9A" w:rsidRDefault="00497EEF" w:rsidP="00564875">
      <w:pPr>
        <w:pStyle w:val="Paragraphedeliste"/>
        <w:numPr>
          <w:ilvl w:val="0"/>
          <w:numId w:val="45"/>
        </w:numPr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This board is used to measure the electrical activity of the heart. </w:t>
      </w:r>
    </w:p>
    <w:p w14:paraId="7B3B7D82" w14:textId="7D47A705" w:rsidR="00497EEF" w:rsidRPr="00505F9A" w:rsidRDefault="00497EEF" w:rsidP="00564875">
      <w:pPr>
        <w:pStyle w:val="Paragraphedeliste"/>
        <w:numPr>
          <w:ilvl w:val="0"/>
          <w:numId w:val="45"/>
        </w:numPr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>2-3 electrode configurations available</w:t>
      </w:r>
    </w:p>
    <w:p w14:paraId="7349A911" w14:textId="703C7390" w:rsidR="00497EEF" w:rsidRPr="00505F9A" w:rsidRDefault="00497EEF" w:rsidP="00564875">
      <w:pPr>
        <w:pStyle w:val="Paragraphedeliste"/>
        <w:numPr>
          <w:ilvl w:val="0"/>
          <w:numId w:val="45"/>
        </w:numPr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>Leads-off detection is available</w:t>
      </w:r>
    </w:p>
    <w:p w14:paraId="21627E30" w14:textId="6AF49E2B" w:rsidR="00497EEF" w:rsidRPr="00505F9A" w:rsidRDefault="00497EEF" w:rsidP="00564875">
      <w:pPr>
        <w:pStyle w:val="Paragraphedeliste"/>
        <w:numPr>
          <w:ilvl w:val="0"/>
          <w:numId w:val="45"/>
        </w:numPr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>It is possible to use this board with Arduino IDE to show heart rate waveform</w:t>
      </w:r>
    </w:p>
    <w:p w14:paraId="4F6B34B1" w14:textId="5E18C577" w:rsidR="00564875" w:rsidRDefault="00564875" w:rsidP="00564875">
      <w:pPr>
        <w:ind w:left="360"/>
        <w:jc w:val="both"/>
        <w:rPr>
          <w:sz w:val="22"/>
          <w:szCs w:val="18"/>
          <w:lang w:val="en-US"/>
        </w:rPr>
      </w:pPr>
    </w:p>
    <w:p w14:paraId="7B7CF448" w14:textId="5401A025" w:rsidR="00564875" w:rsidRDefault="00983B04" w:rsidP="00564875">
      <w:pPr>
        <w:ind w:left="360"/>
        <w:jc w:val="both"/>
        <w:rPr>
          <w:sz w:val="22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40320" behindDoc="1" locked="0" layoutInCell="1" allowOverlap="1" wp14:anchorId="70C5294B" wp14:editId="3B2B20FE">
            <wp:simplePos x="0" y="0"/>
            <wp:positionH relativeFrom="column">
              <wp:posOffset>1002030</wp:posOffset>
            </wp:positionH>
            <wp:positionV relativeFrom="paragraph">
              <wp:posOffset>99695</wp:posOffset>
            </wp:positionV>
            <wp:extent cx="4102100" cy="1263650"/>
            <wp:effectExtent l="19050" t="19050" r="0" b="0"/>
            <wp:wrapTight wrapText="bothSides">
              <wp:wrapPolygon edited="0">
                <wp:start x="-100" y="-326"/>
                <wp:lineTo x="-100" y="21491"/>
                <wp:lineTo x="21567" y="21491"/>
                <wp:lineTo x="21567" y="-326"/>
                <wp:lineTo x="-100" y="-326"/>
              </wp:wrapPolygon>
            </wp:wrapTight>
            <wp:docPr id="1913587697" name="Image 2" descr="Heart Rate in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rt Rate in Process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3"/>
                    <a:stretch/>
                  </pic:blipFill>
                  <pic:spPr bwMode="auto">
                    <a:xfrm>
                      <a:off x="0" y="0"/>
                      <a:ext cx="4102100" cy="126365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0E430" w14:textId="77777777" w:rsidR="00564875" w:rsidRDefault="00564875" w:rsidP="00564875">
      <w:pPr>
        <w:ind w:left="360"/>
        <w:jc w:val="both"/>
        <w:rPr>
          <w:sz w:val="22"/>
          <w:szCs w:val="18"/>
          <w:lang w:val="en-US"/>
        </w:rPr>
      </w:pPr>
    </w:p>
    <w:p w14:paraId="61116E34" w14:textId="77777777" w:rsidR="00564875" w:rsidRDefault="00564875" w:rsidP="00564875">
      <w:pPr>
        <w:ind w:left="360"/>
        <w:jc w:val="both"/>
        <w:rPr>
          <w:sz w:val="22"/>
          <w:szCs w:val="18"/>
          <w:lang w:val="en-US"/>
        </w:rPr>
      </w:pPr>
    </w:p>
    <w:p w14:paraId="2A641868" w14:textId="77777777" w:rsidR="00564875" w:rsidRDefault="00564875" w:rsidP="00564875">
      <w:pPr>
        <w:ind w:left="360"/>
        <w:jc w:val="both"/>
        <w:rPr>
          <w:sz w:val="22"/>
          <w:szCs w:val="18"/>
          <w:lang w:val="en-US"/>
        </w:rPr>
      </w:pPr>
    </w:p>
    <w:p w14:paraId="418CE417" w14:textId="77777777" w:rsidR="00564875" w:rsidRDefault="00564875" w:rsidP="00564875">
      <w:pPr>
        <w:ind w:left="360"/>
        <w:jc w:val="both"/>
        <w:rPr>
          <w:sz w:val="22"/>
          <w:szCs w:val="18"/>
          <w:lang w:val="en-US"/>
        </w:rPr>
      </w:pPr>
    </w:p>
    <w:p w14:paraId="7D16B7B6" w14:textId="1DE0E04C" w:rsidR="00C52B78" w:rsidRDefault="00983B04" w:rsidP="00983B04">
      <w:pPr>
        <w:ind w:left="360"/>
        <w:jc w:val="both"/>
        <w:rPr>
          <w:sz w:val="22"/>
          <w:szCs w:val="18"/>
          <w:lang w:val="en-US"/>
        </w:rPr>
      </w:pPr>
      <w:r>
        <w:rPr>
          <w:noProof/>
        </w:rPr>
        <w:pict w14:anchorId="39FBC4EF">
          <v:shape id="_x0000_s2093" type="#_x0000_t202" style="position:absolute;left:0;text-align:left;margin-left:60.9pt;margin-top:16.75pt;width:375pt;height:28.65pt;z-index:251660800;mso-position-horizontal-relative:text;mso-position-vertical-relative:text" wrapcoords="-43 0 -43 20983 21600 20983 21600 0 -43 0" stroked="f">
            <v:textbox style="mso-fit-shape-to-text:t" inset="0,0,0,0">
              <w:txbxContent>
                <w:p w14:paraId="0ABEE1BD" w14:textId="69978A0C" w:rsidR="00564875" w:rsidRPr="00F41424" w:rsidRDefault="00564875" w:rsidP="00486FA2">
                  <w:pPr>
                    <w:pStyle w:val="Lgende"/>
                    <w:jc w:val="center"/>
                    <w:rPr>
                      <w:i/>
                      <w:iCs w:val="0"/>
                      <w:noProof/>
                      <w:color w:val="262140" w:themeColor="text1"/>
                      <w:sz w:val="28"/>
                      <w:szCs w:val="22"/>
                      <w:lang w:val="en-US"/>
                    </w:rPr>
                  </w:pPr>
                  <w:bookmarkStart w:id="6" w:name="_Toc170915297"/>
                  <w:r w:rsidRPr="00F41424">
                    <w:rPr>
                      <w:color w:val="262140" w:themeColor="text1"/>
                      <w:sz w:val="20"/>
                      <w:szCs w:val="20"/>
                      <w:lang w:val="en-US"/>
                    </w:rPr>
                    <w:t xml:space="preserve">Figure </w:t>
                  </w:r>
                  <w:r w:rsidRPr="00F41424">
                    <w:rPr>
                      <w:color w:val="262140" w:themeColor="text1"/>
                      <w:sz w:val="20"/>
                      <w:szCs w:val="20"/>
                    </w:rPr>
                    <w:fldChar w:fldCharType="begin"/>
                  </w:r>
                  <w:r w:rsidRPr="00F41424">
                    <w:rPr>
                      <w:color w:val="262140" w:themeColor="text1"/>
                      <w:sz w:val="20"/>
                      <w:szCs w:val="20"/>
                      <w:lang w:val="en-US"/>
                    </w:rPr>
                    <w:instrText xml:space="preserve"> SEQ Figure \* ARABIC </w:instrText>
                  </w:r>
                  <w:r w:rsidRPr="00F41424">
                    <w:rPr>
                      <w:color w:val="262140" w:themeColor="text1"/>
                      <w:sz w:val="20"/>
                      <w:szCs w:val="20"/>
                    </w:rPr>
                    <w:fldChar w:fldCharType="separate"/>
                  </w:r>
                  <w:r w:rsidR="006C3E1A">
                    <w:rPr>
                      <w:noProof/>
                      <w:color w:val="262140" w:themeColor="text1"/>
                      <w:sz w:val="20"/>
                      <w:szCs w:val="20"/>
                      <w:lang w:val="en-US"/>
                    </w:rPr>
                    <w:t>2</w:t>
                  </w:r>
                  <w:r w:rsidRPr="00F41424">
                    <w:rPr>
                      <w:color w:val="262140" w:themeColor="text1"/>
                      <w:sz w:val="20"/>
                      <w:szCs w:val="20"/>
                    </w:rPr>
                    <w:fldChar w:fldCharType="end"/>
                  </w:r>
                  <w:r w:rsidRPr="00F41424">
                    <w:rPr>
                      <w:sz w:val="20"/>
                      <w:szCs w:val="20"/>
                      <w:lang w:val="en-US"/>
                    </w:rPr>
                    <w:t xml:space="preserve">: </w:t>
                  </w:r>
                  <w:r w:rsidR="00486FA2" w:rsidRPr="00F41424">
                    <w:rPr>
                      <w:sz w:val="20"/>
                      <w:szCs w:val="20"/>
                      <w:lang w:val="en-US"/>
                    </w:rPr>
                    <w:t>Example of a h</w:t>
                  </w:r>
                  <w:r w:rsidRPr="00F41424">
                    <w:rPr>
                      <w:sz w:val="20"/>
                      <w:szCs w:val="20"/>
                      <w:lang w:val="en-US"/>
                    </w:rPr>
                    <w:t>eart rate display</w:t>
                  </w:r>
                  <w:r w:rsidR="00486FA2" w:rsidRPr="00F41424">
                    <w:rPr>
                      <w:sz w:val="20"/>
                      <w:szCs w:val="20"/>
                      <w:lang w:val="en-US"/>
                    </w:rPr>
                    <w:t>ed</w:t>
                  </w:r>
                  <w:r w:rsidRPr="00F41424">
                    <w:rPr>
                      <w:sz w:val="20"/>
                      <w:szCs w:val="20"/>
                      <w:lang w:val="en-US"/>
                    </w:rPr>
                    <w:t xml:space="preserve"> thanks to this board </w:t>
                  </w:r>
                  <w:r w:rsidRPr="00F41424">
                    <w:rPr>
                      <w:i/>
                      <w:iCs w:val="0"/>
                      <w:sz w:val="20"/>
                      <w:szCs w:val="20"/>
                      <w:lang w:val="en-US"/>
                    </w:rPr>
                    <w:t>(https://cdn.sparkfun.com/r/500-500/assets/0/d/f/d/0/HeartRate_Normal.png)</w:t>
                  </w:r>
                  <w:bookmarkEnd w:id="6"/>
                </w:p>
              </w:txbxContent>
            </v:textbox>
            <w10:wrap type="tight"/>
          </v:shape>
        </w:pict>
      </w:r>
    </w:p>
    <w:p w14:paraId="24E78D9A" w14:textId="77777777" w:rsidR="00983B04" w:rsidRDefault="00983B04" w:rsidP="00983B04">
      <w:pPr>
        <w:ind w:left="360"/>
        <w:jc w:val="both"/>
        <w:rPr>
          <w:sz w:val="22"/>
          <w:szCs w:val="18"/>
          <w:lang w:val="en-US"/>
        </w:rPr>
      </w:pPr>
    </w:p>
    <w:p w14:paraId="02058F10" w14:textId="67B09A27" w:rsidR="00564875" w:rsidRDefault="00564875" w:rsidP="00564875">
      <w:pPr>
        <w:ind w:left="360"/>
        <w:jc w:val="both"/>
        <w:rPr>
          <w:sz w:val="22"/>
          <w:szCs w:val="18"/>
          <w:lang w:val="en-US"/>
        </w:rPr>
      </w:pPr>
      <w:r>
        <w:rPr>
          <w:sz w:val="22"/>
          <w:szCs w:val="18"/>
          <w:lang w:val="en-US"/>
        </w:rPr>
        <w:tab/>
      </w:r>
    </w:p>
    <w:p w14:paraId="13A47A2A" w14:textId="68F623EF" w:rsidR="000D41FF" w:rsidRPr="00505F9A" w:rsidRDefault="000D41FF" w:rsidP="00564875">
      <w:pPr>
        <w:ind w:left="360"/>
        <w:jc w:val="both"/>
        <w:rPr>
          <w:color w:val="002060"/>
          <w:sz w:val="20"/>
          <w:szCs w:val="16"/>
          <w:lang w:val="en-US"/>
        </w:rPr>
      </w:pPr>
      <w:r w:rsidRPr="00505F9A">
        <w:rPr>
          <w:noProof/>
          <w:color w:val="002060"/>
          <w:sz w:val="20"/>
          <w:szCs w:val="16"/>
          <w:lang w:val="en-US"/>
        </w:rPr>
        <w:drawing>
          <wp:anchor distT="0" distB="0" distL="114300" distR="114300" simplePos="0" relativeHeight="251647488" behindDoc="1" locked="0" layoutInCell="1" allowOverlap="1" wp14:anchorId="3F5B1069" wp14:editId="009D93EF">
            <wp:simplePos x="0" y="0"/>
            <wp:positionH relativeFrom="column">
              <wp:posOffset>227330</wp:posOffset>
            </wp:positionH>
            <wp:positionV relativeFrom="paragraph">
              <wp:posOffset>-635</wp:posOffset>
            </wp:positionV>
            <wp:extent cx="165100" cy="165100"/>
            <wp:effectExtent l="0" t="0" r="0" b="0"/>
            <wp:wrapTight wrapText="bothSides">
              <wp:wrapPolygon edited="0">
                <wp:start x="0" y="0"/>
                <wp:lineTo x="0" y="19938"/>
                <wp:lineTo x="19938" y="19938"/>
                <wp:lineTo x="19938" y="0"/>
                <wp:lineTo x="0" y="0"/>
              </wp:wrapPolygon>
            </wp:wrapTight>
            <wp:docPr id="1373764449" name="Graphique 3" descr="Inform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4449" name="Graphique 1373764449" descr="Informations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F9A">
        <w:rPr>
          <w:color w:val="002060"/>
          <w:sz w:val="20"/>
          <w:szCs w:val="16"/>
          <w:lang w:val="en-US"/>
        </w:rPr>
        <w:t>To use this electronic board, we need to connect a micro pro Arduino Board and a FTDI Basic board</w:t>
      </w:r>
      <w:r w:rsidR="00983B04" w:rsidRPr="00505F9A">
        <w:rPr>
          <w:color w:val="002060"/>
          <w:sz w:val="20"/>
          <w:szCs w:val="16"/>
          <w:lang w:val="en-US"/>
        </w:rPr>
        <w:t>:</w:t>
      </w:r>
    </w:p>
    <w:p w14:paraId="23C804A9" w14:textId="100E68CF" w:rsidR="000D41FF" w:rsidRDefault="00000000" w:rsidP="00564875">
      <w:pPr>
        <w:ind w:left="360"/>
        <w:jc w:val="both"/>
        <w:rPr>
          <w:sz w:val="22"/>
          <w:szCs w:val="18"/>
          <w:lang w:val="en-US"/>
        </w:rPr>
      </w:pPr>
      <w:r>
        <w:rPr>
          <w:noProof/>
        </w:rPr>
        <w:pict w14:anchorId="6A3AAABE">
          <v:shape id="_x0000_s2095" type="#_x0000_t202" style="position:absolute;left:0;text-align:left;margin-left:188.4pt;margin-top:83.15pt;width:96.75pt;height:.05pt;z-index:251661824;mso-position-horizontal-relative:text;mso-position-vertical-relative:text" wrapcoords="-167 0 -167 20983 21600 20983 21600 0 -167 0" stroked="f">
            <v:textbox style="mso-fit-shape-to-text:t" inset="0,0,0,0">
              <w:txbxContent>
                <w:p w14:paraId="67B52199" w14:textId="1A60C36B" w:rsidR="00C52B78" w:rsidRPr="009322D1" w:rsidRDefault="00C52B78" w:rsidP="00C52B78">
                  <w:pPr>
                    <w:pStyle w:val="Lgende"/>
                    <w:jc w:val="center"/>
                    <w:rPr>
                      <w:noProof/>
                      <w:color w:val="262140" w:themeColor="text1"/>
                      <w:lang w:val="en-US"/>
                    </w:rPr>
                  </w:pPr>
                  <w:bookmarkStart w:id="7" w:name="_Toc170915298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6C3E1A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: FTDI Basic </w:t>
                  </w:r>
                  <w:proofErr w:type="spellStart"/>
                  <w:r>
                    <w:t>board</w:t>
                  </w:r>
                  <w:bookmarkEnd w:id="7"/>
                  <w:proofErr w:type="spellEnd"/>
                </w:p>
              </w:txbxContent>
            </v:textbox>
            <w10:wrap type="tight"/>
          </v:shape>
        </w:pict>
      </w:r>
      <w:r w:rsidR="00C52B78">
        <w:rPr>
          <w:noProof/>
          <w:sz w:val="22"/>
          <w:szCs w:val="18"/>
          <w:lang w:val="en-US"/>
        </w:rPr>
        <w:drawing>
          <wp:anchor distT="0" distB="0" distL="114300" distR="114300" simplePos="0" relativeHeight="251615744" behindDoc="1" locked="0" layoutInCell="1" allowOverlap="1" wp14:anchorId="492EB269" wp14:editId="5D103B31">
            <wp:simplePos x="0" y="0"/>
            <wp:positionH relativeFrom="column">
              <wp:posOffset>2392680</wp:posOffset>
            </wp:positionH>
            <wp:positionV relativeFrom="paragraph">
              <wp:posOffset>122555</wp:posOffset>
            </wp:positionV>
            <wp:extent cx="1228725" cy="876300"/>
            <wp:effectExtent l="19050" t="19050" r="9525" b="0"/>
            <wp:wrapTight wrapText="bothSides">
              <wp:wrapPolygon edited="0">
                <wp:start x="-335" y="-470"/>
                <wp:lineTo x="-335" y="21600"/>
                <wp:lineTo x="21767" y="21600"/>
                <wp:lineTo x="21767" y="-470"/>
                <wp:lineTo x="-335" y="-470"/>
              </wp:wrapPolygon>
            </wp:wrapTight>
            <wp:docPr id="108898247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 b="13750"/>
                    <a:stretch/>
                  </pic:blipFill>
                  <pic:spPr bwMode="auto">
                    <a:xfrm>
                      <a:off x="0" y="0"/>
                      <a:ext cx="1228725" cy="876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73DDF" w14:textId="61317950" w:rsidR="000D41FF" w:rsidRDefault="000D41FF" w:rsidP="00564875">
      <w:pPr>
        <w:ind w:left="360"/>
        <w:jc w:val="both"/>
        <w:rPr>
          <w:sz w:val="22"/>
          <w:szCs w:val="18"/>
          <w:lang w:val="en-US"/>
        </w:rPr>
      </w:pPr>
    </w:p>
    <w:p w14:paraId="0DBE9452" w14:textId="5EC70D59" w:rsidR="000D41FF" w:rsidRDefault="000D41FF" w:rsidP="00564875">
      <w:pPr>
        <w:ind w:left="360"/>
        <w:jc w:val="both"/>
        <w:rPr>
          <w:sz w:val="22"/>
          <w:szCs w:val="18"/>
          <w:lang w:val="en-US"/>
        </w:rPr>
      </w:pPr>
    </w:p>
    <w:p w14:paraId="10EA3309" w14:textId="77777777" w:rsidR="000D41FF" w:rsidRDefault="000D41FF" w:rsidP="00564875">
      <w:pPr>
        <w:ind w:left="360"/>
        <w:jc w:val="both"/>
        <w:rPr>
          <w:sz w:val="22"/>
          <w:szCs w:val="18"/>
          <w:lang w:val="en-US"/>
        </w:rPr>
      </w:pPr>
    </w:p>
    <w:p w14:paraId="4366831C" w14:textId="77777777" w:rsidR="000D41FF" w:rsidRDefault="000D41FF" w:rsidP="00564875">
      <w:pPr>
        <w:ind w:left="360"/>
        <w:jc w:val="both"/>
        <w:rPr>
          <w:sz w:val="22"/>
          <w:szCs w:val="18"/>
          <w:lang w:val="en-US"/>
        </w:rPr>
      </w:pPr>
    </w:p>
    <w:p w14:paraId="156800D3" w14:textId="77777777" w:rsidR="009D29F3" w:rsidRDefault="009D29F3" w:rsidP="009D29F3">
      <w:pPr>
        <w:pStyle w:val="Titre3"/>
        <w:rPr>
          <w:lang w:val="en-US"/>
        </w:rPr>
      </w:pPr>
    </w:p>
    <w:p w14:paraId="17A316F8" w14:textId="77777777" w:rsidR="00AB287A" w:rsidRDefault="00AB287A" w:rsidP="00AB287A">
      <w:pPr>
        <w:rPr>
          <w:lang w:val="en-US"/>
        </w:rPr>
      </w:pPr>
    </w:p>
    <w:p w14:paraId="44D3B0A4" w14:textId="77777777" w:rsidR="00AB287A" w:rsidRDefault="00AB287A" w:rsidP="00AB287A">
      <w:pPr>
        <w:rPr>
          <w:lang w:val="en-US"/>
        </w:rPr>
      </w:pPr>
    </w:p>
    <w:p w14:paraId="07702DE5" w14:textId="77777777" w:rsidR="00AB287A" w:rsidRDefault="00AB287A" w:rsidP="00AB287A">
      <w:pPr>
        <w:rPr>
          <w:lang w:val="en-US"/>
        </w:rPr>
      </w:pPr>
    </w:p>
    <w:p w14:paraId="1E3A9D3A" w14:textId="77777777" w:rsidR="00AB287A" w:rsidRDefault="00AB287A" w:rsidP="00AB287A">
      <w:pPr>
        <w:rPr>
          <w:lang w:val="en-US"/>
        </w:rPr>
      </w:pPr>
    </w:p>
    <w:p w14:paraId="268C3BD1" w14:textId="19922D5B" w:rsidR="009D29F3" w:rsidRPr="00B563D1" w:rsidRDefault="00D967DD" w:rsidP="00D32767">
      <w:pPr>
        <w:pStyle w:val="Titre2"/>
        <w:rPr>
          <w:lang w:val="en-US"/>
        </w:rPr>
      </w:pPr>
      <w:bookmarkStart w:id="8" w:name="_Toc170915270"/>
      <w:r w:rsidRPr="00B563D1">
        <w:rPr>
          <w:lang w:val="en-US"/>
        </w:rPr>
        <w:lastRenderedPageBreak/>
        <w:t xml:space="preserve">ECG front end : </w:t>
      </w:r>
      <w:r w:rsidR="009D29F3" w:rsidRPr="00B563D1">
        <w:rPr>
          <w:lang w:val="en-US"/>
        </w:rPr>
        <w:t>AD8232 Evaluation board</w:t>
      </w:r>
      <w:bookmarkEnd w:id="8"/>
      <w:r w:rsidR="009D29F3" w:rsidRPr="00B563D1">
        <w:rPr>
          <w:lang w:val="en-US"/>
        </w:rPr>
        <w:t xml:space="preserve"> </w:t>
      </w:r>
    </w:p>
    <w:p w14:paraId="5472DA3A" w14:textId="25A5DA3E" w:rsidR="009D29F3" w:rsidRDefault="00E01AA4" w:rsidP="009D29F3">
      <w:pPr>
        <w:ind w:left="360"/>
        <w:jc w:val="center"/>
        <w:rPr>
          <w:sz w:val="22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23936" behindDoc="1" locked="0" layoutInCell="1" allowOverlap="1" wp14:anchorId="2F69324D" wp14:editId="52BBB445">
            <wp:simplePos x="0" y="0"/>
            <wp:positionH relativeFrom="column">
              <wp:posOffset>1998980</wp:posOffset>
            </wp:positionH>
            <wp:positionV relativeFrom="paragraph">
              <wp:posOffset>62230</wp:posOffset>
            </wp:positionV>
            <wp:extent cx="1708150" cy="1222375"/>
            <wp:effectExtent l="19050" t="19050" r="6350" b="0"/>
            <wp:wrapTight wrapText="bothSides">
              <wp:wrapPolygon edited="0">
                <wp:start x="-241" y="-337"/>
                <wp:lineTo x="-241" y="21544"/>
                <wp:lineTo x="21680" y="21544"/>
                <wp:lineTo x="21680" y="-337"/>
                <wp:lineTo x="-241" y="-337"/>
              </wp:wrapPolygon>
            </wp:wrapTight>
            <wp:docPr id="1541126563" name="Image 6" descr="Analog Devices, AD8233CB-EBZ, Evaluation Board, Heart Rate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alog Devices, AD8233CB-EBZ, Evaluation Board, Heart Rate Moni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9" b="15032"/>
                    <a:stretch/>
                  </pic:blipFill>
                  <pic:spPr bwMode="auto">
                    <a:xfrm>
                      <a:off x="0" y="0"/>
                      <a:ext cx="1708150" cy="122237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13577" w14:textId="2BC62A40" w:rsidR="009D29F3" w:rsidRPr="000D0E39" w:rsidRDefault="009D29F3" w:rsidP="00564875">
      <w:pPr>
        <w:ind w:left="360"/>
        <w:jc w:val="both"/>
        <w:rPr>
          <w:lang w:val="en-US"/>
        </w:rPr>
      </w:pPr>
    </w:p>
    <w:p w14:paraId="17054733" w14:textId="77777777" w:rsidR="009D29F3" w:rsidRPr="000D0E39" w:rsidRDefault="009D29F3" w:rsidP="00564875">
      <w:pPr>
        <w:ind w:left="360"/>
        <w:jc w:val="both"/>
        <w:rPr>
          <w:lang w:val="en-US"/>
        </w:rPr>
      </w:pPr>
    </w:p>
    <w:p w14:paraId="6994BD93" w14:textId="77777777" w:rsidR="009D29F3" w:rsidRPr="000D0E39" w:rsidRDefault="009D29F3" w:rsidP="00564875">
      <w:pPr>
        <w:ind w:left="360"/>
        <w:jc w:val="both"/>
        <w:rPr>
          <w:lang w:val="en-US"/>
        </w:rPr>
      </w:pPr>
    </w:p>
    <w:p w14:paraId="5F44FDFE" w14:textId="77777777" w:rsidR="009D29F3" w:rsidRPr="000D0E39" w:rsidRDefault="009D29F3" w:rsidP="00564875">
      <w:pPr>
        <w:ind w:left="360"/>
        <w:jc w:val="both"/>
        <w:rPr>
          <w:lang w:val="en-US"/>
        </w:rPr>
      </w:pPr>
    </w:p>
    <w:p w14:paraId="6CA5CA3B" w14:textId="4831AF8E" w:rsidR="009D29F3" w:rsidRDefault="00E01AA4" w:rsidP="00E01AA4">
      <w:pPr>
        <w:ind w:left="360"/>
        <w:jc w:val="both"/>
        <w:rPr>
          <w:lang w:val="en-US"/>
        </w:rPr>
      </w:pPr>
      <w:r>
        <w:rPr>
          <w:noProof/>
        </w:rPr>
        <w:pict w14:anchorId="3F60EF86">
          <v:shape id="_x0000_s2097" type="#_x0000_t202" style="position:absolute;left:0;text-align:left;margin-left:148.4pt;margin-top:8.85pt;width:153pt;height:16.2pt;z-index:251663872;mso-position-horizontal-relative:text;mso-position-vertical-relative:text" wrapcoords="-106 0 -106 20618 21600 20618 21600 0 -106 0" stroked="f">
            <v:textbox style="mso-fit-shape-to-text:t" inset="0,0,0,0">
              <w:txbxContent>
                <w:p w14:paraId="04D1C21F" w14:textId="58A9A7A8" w:rsidR="009D29F3" w:rsidRPr="007031AC" w:rsidRDefault="009D29F3" w:rsidP="009D29F3">
                  <w:pPr>
                    <w:pStyle w:val="Lgende"/>
                    <w:rPr>
                      <w:noProof/>
                      <w:color w:val="262140" w:themeColor="text1"/>
                      <w:sz w:val="24"/>
                      <w:szCs w:val="20"/>
                    </w:rPr>
                  </w:pPr>
                  <w:bookmarkStart w:id="9" w:name="_Toc170915299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6C3E1A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: AD8232 Evaluation </w:t>
                  </w:r>
                  <w:proofErr w:type="spellStart"/>
                  <w:r>
                    <w:t>Board</w:t>
                  </w:r>
                  <w:bookmarkEnd w:id="9"/>
                  <w:proofErr w:type="spellEnd"/>
                </w:p>
              </w:txbxContent>
            </v:textbox>
            <w10:wrap type="tight"/>
          </v:shape>
        </w:pict>
      </w:r>
    </w:p>
    <w:p w14:paraId="742E9BD2" w14:textId="77777777" w:rsidR="00E01AA4" w:rsidRPr="00505F9A" w:rsidRDefault="00E01AA4" w:rsidP="00E01AA4">
      <w:pPr>
        <w:ind w:left="360"/>
        <w:jc w:val="both"/>
        <w:rPr>
          <w:color w:val="002060"/>
          <w:lang w:val="en-US"/>
        </w:rPr>
      </w:pPr>
    </w:p>
    <w:p w14:paraId="18188D50" w14:textId="214D4ED5" w:rsidR="009D29F3" w:rsidRPr="00505F9A" w:rsidRDefault="00CC2048" w:rsidP="00564875">
      <w:pPr>
        <w:ind w:left="360"/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Datasheet of this board : </w:t>
      </w:r>
      <w:hyperlink r:id="rId18" w:history="1">
        <w:r w:rsidRPr="00505F9A">
          <w:rPr>
            <w:rStyle w:val="Lienhypertexte"/>
            <w:color w:val="002060"/>
            <w:sz w:val="20"/>
            <w:lang w:val="en-US"/>
          </w:rPr>
          <w:t>AD8232 Datas</w:t>
        </w:r>
        <w:r w:rsidRPr="00505F9A">
          <w:rPr>
            <w:rStyle w:val="Lienhypertexte"/>
            <w:color w:val="002060"/>
            <w:sz w:val="20"/>
            <w:lang w:val="en-US"/>
          </w:rPr>
          <w:t>h</w:t>
        </w:r>
        <w:r w:rsidRPr="00505F9A">
          <w:rPr>
            <w:rStyle w:val="Lienhypertexte"/>
            <w:color w:val="002060"/>
            <w:sz w:val="20"/>
            <w:lang w:val="en-US"/>
          </w:rPr>
          <w:t>eet and Product Info | Analog Devices</w:t>
        </w:r>
      </w:hyperlink>
      <w:r w:rsidRPr="00505F9A">
        <w:rPr>
          <w:color w:val="002060"/>
          <w:sz w:val="20"/>
          <w:lang w:val="en-US"/>
        </w:rPr>
        <w:t xml:space="preserve"> </w:t>
      </w:r>
      <w:r w:rsidR="002D607A" w:rsidRPr="00505F9A">
        <w:rPr>
          <w:color w:val="002060"/>
          <w:sz w:val="20"/>
          <w:lang w:val="en-US"/>
        </w:rPr>
        <w:t xml:space="preserve"> &amp; </w:t>
      </w:r>
      <w:hyperlink r:id="rId19" w:history="1">
        <w:r w:rsidR="002D607A" w:rsidRPr="00505F9A">
          <w:rPr>
            <w:rStyle w:val="Lienhypertexte"/>
            <w:color w:val="002060"/>
            <w:sz w:val="20"/>
            <w:lang w:val="en-US"/>
          </w:rPr>
          <w:t>ad823</w:t>
        </w:r>
        <w:r w:rsidR="002D607A" w:rsidRPr="00505F9A">
          <w:rPr>
            <w:rStyle w:val="Lienhypertexte"/>
            <w:color w:val="002060"/>
            <w:sz w:val="20"/>
            <w:lang w:val="en-US"/>
          </w:rPr>
          <w:t>2</w:t>
        </w:r>
        <w:r w:rsidR="002D607A" w:rsidRPr="00505F9A">
          <w:rPr>
            <w:rStyle w:val="Lienhypertexte"/>
            <w:color w:val="002060"/>
            <w:sz w:val="20"/>
            <w:lang w:val="en-US"/>
          </w:rPr>
          <w:t>.pdf (analog.com)</w:t>
        </w:r>
      </w:hyperlink>
    </w:p>
    <w:p w14:paraId="78FB5B07" w14:textId="79101CCC" w:rsidR="00CC2048" w:rsidRPr="00E01AA4" w:rsidRDefault="00CC2048" w:rsidP="00564875">
      <w:pPr>
        <w:ind w:left="360"/>
        <w:jc w:val="both"/>
        <w:rPr>
          <w:sz w:val="20"/>
          <w:lang w:val="en-US"/>
        </w:rPr>
      </w:pPr>
      <w:r w:rsidRPr="00505F9A">
        <w:rPr>
          <w:color w:val="002060"/>
          <w:sz w:val="20"/>
          <w:lang w:val="en-US"/>
        </w:rPr>
        <w:t>Evaluation Board user guide :</w:t>
      </w:r>
      <w:r w:rsidRPr="00E01AA4">
        <w:rPr>
          <w:sz w:val="20"/>
          <w:lang w:val="en-US"/>
        </w:rPr>
        <w:t xml:space="preserve"> </w:t>
      </w:r>
      <w:hyperlink r:id="rId20" w:history="1">
        <w:r w:rsidRPr="00E01AA4">
          <w:rPr>
            <w:rStyle w:val="Lienhypertexte"/>
            <w:sz w:val="20"/>
            <w:lang w:val="en-US"/>
          </w:rPr>
          <w:t>UG-514 (analog.com)</w:t>
        </w:r>
      </w:hyperlink>
      <w:r w:rsidRPr="00E01AA4">
        <w:rPr>
          <w:sz w:val="20"/>
          <w:lang w:val="en-US"/>
        </w:rPr>
        <w:t xml:space="preserve"> </w:t>
      </w:r>
    </w:p>
    <w:p w14:paraId="18BF5E67" w14:textId="77777777" w:rsidR="000D0E39" w:rsidRPr="00E01AA4" w:rsidRDefault="000D0E39" w:rsidP="000D0E39">
      <w:pPr>
        <w:jc w:val="both"/>
        <w:rPr>
          <w:rStyle w:val="Lienhypertexte"/>
          <w:sz w:val="20"/>
          <w:lang w:val="en-US"/>
        </w:rPr>
      </w:pPr>
    </w:p>
    <w:p w14:paraId="63700A62" w14:textId="0EC10D19" w:rsidR="009D29F3" w:rsidRPr="00505F9A" w:rsidRDefault="000D0E39" w:rsidP="002D607A">
      <w:pPr>
        <w:pStyle w:val="Paragraphedeliste"/>
        <w:numPr>
          <w:ilvl w:val="0"/>
          <w:numId w:val="45"/>
        </w:numPr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>Single lead ECG front end</w:t>
      </w:r>
    </w:p>
    <w:p w14:paraId="31AC6DAE" w14:textId="479447FA" w:rsidR="000D0E39" w:rsidRPr="00505F9A" w:rsidRDefault="000D0E39" w:rsidP="002D607A">
      <w:pPr>
        <w:pStyle w:val="Paragraphedeliste"/>
        <w:numPr>
          <w:ilvl w:val="0"/>
          <w:numId w:val="45"/>
        </w:numPr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>2-3 electrodes configurations</w:t>
      </w:r>
    </w:p>
    <w:p w14:paraId="19D06C4F" w14:textId="4910B841" w:rsidR="000D0E39" w:rsidRPr="00505F9A" w:rsidRDefault="000D0E39" w:rsidP="002D607A">
      <w:pPr>
        <w:pStyle w:val="Paragraphedeliste"/>
        <w:numPr>
          <w:ilvl w:val="0"/>
          <w:numId w:val="45"/>
        </w:numPr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>Remove additional noise</w:t>
      </w:r>
    </w:p>
    <w:p w14:paraId="3E20A9CA" w14:textId="77777777" w:rsidR="00D32767" w:rsidRPr="00505F9A" w:rsidRDefault="000D0E39" w:rsidP="001B226D">
      <w:pPr>
        <w:pStyle w:val="Paragraphedeliste"/>
        <w:numPr>
          <w:ilvl w:val="0"/>
          <w:numId w:val="45"/>
        </w:numPr>
        <w:spacing w:line="270" w:lineRule="atLeast"/>
        <w:jc w:val="both"/>
        <w:rPr>
          <w:rFonts w:cstheme="minorHAnsi"/>
          <w:color w:val="002060"/>
          <w:sz w:val="32"/>
          <w:szCs w:val="32"/>
          <w:lang w:val="en-US"/>
        </w:rPr>
      </w:pPr>
      <w:r w:rsidRPr="00505F9A">
        <w:rPr>
          <w:color w:val="002060"/>
          <w:sz w:val="20"/>
          <w:lang w:val="en-US"/>
        </w:rPr>
        <w:t>Biopotential signal acquisition (This is the process of capturing electrical signals generated by living organisms. For example, we can record ECG, brain activity, muscle contractions or even eye movement)</w:t>
      </w:r>
    </w:p>
    <w:p w14:paraId="3A956985" w14:textId="77777777" w:rsidR="00D32767" w:rsidRDefault="00D32767" w:rsidP="00D32767">
      <w:pPr>
        <w:spacing w:line="270" w:lineRule="atLeast"/>
        <w:jc w:val="both"/>
        <w:rPr>
          <w:rFonts w:cstheme="minorHAnsi"/>
          <w:color w:val="002060"/>
          <w:sz w:val="32"/>
          <w:szCs w:val="32"/>
        </w:rPr>
      </w:pPr>
    </w:p>
    <w:p w14:paraId="7E92AEEF" w14:textId="01C340B1" w:rsidR="00924BDC" w:rsidRPr="00D32767" w:rsidRDefault="00A71AA8" w:rsidP="00D32767">
      <w:pPr>
        <w:pStyle w:val="Titre2"/>
      </w:pPr>
      <w:bookmarkStart w:id="10" w:name="_Toc170915271"/>
      <w:r w:rsidRPr="00D32767">
        <w:t xml:space="preserve">Feather M0 – </w:t>
      </w:r>
      <w:proofErr w:type="spellStart"/>
      <w:r w:rsidRPr="00D32767">
        <w:t>Development</w:t>
      </w:r>
      <w:proofErr w:type="spellEnd"/>
      <w:r w:rsidRPr="00D32767">
        <w:t xml:space="preserve"> </w:t>
      </w:r>
      <w:proofErr w:type="spellStart"/>
      <w:r w:rsidRPr="00D32767">
        <w:t>board</w:t>
      </w:r>
      <w:bookmarkEnd w:id="10"/>
      <w:proofErr w:type="spellEnd"/>
      <w:r w:rsidRPr="00D32767">
        <w:t xml:space="preserve"> </w:t>
      </w:r>
    </w:p>
    <w:p w14:paraId="2C643206" w14:textId="77777777" w:rsidR="006B58D9" w:rsidRPr="006B58D9" w:rsidRDefault="006B58D9" w:rsidP="006B58D9">
      <w:pPr>
        <w:rPr>
          <w:sz w:val="22"/>
          <w:szCs w:val="18"/>
          <w:lang w:val="en-US"/>
        </w:rPr>
      </w:pPr>
    </w:p>
    <w:p w14:paraId="18A65012" w14:textId="4439677C" w:rsidR="006B58D9" w:rsidRPr="006B58D9" w:rsidRDefault="00E01AA4" w:rsidP="006B58D9">
      <w:pPr>
        <w:rPr>
          <w:sz w:val="22"/>
          <w:szCs w:val="18"/>
          <w:lang w:val="en-US"/>
        </w:rPr>
      </w:pPr>
      <w:r w:rsidRPr="00A71AA8">
        <w:rPr>
          <w:noProof/>
          <w:szCs w:val="18"/>
          <w:lang w:val="en-US"/>
        </w:rPr>
        <w:drawing>
          <wp:anchor distT="0" distB="0" distL="114300" distR="114300" simplePos="0" relativeHeight="251610624" behindDoc="1" locked="0" layoutInCell="1" allowOverlap="1" wp14:anchorId="537C10DA" wp14:editId="4C290777">
            <wp:simplePos x="0" y="0"/>
            <wp:positionH relativeFrom="column">
              <wp:posOffset>2329180</wp:posOffset>
            </wp:positionH>
            <wp:positionV relativeFrom="paragraph">
              <wp:posOffset>134620</wp:posOffset>
            </wp:positionV>
            <wp:extent cx="1435100" cy="1068705"/>
            <wp:effectExtent l="19050" t="19050" r="0" b="0"/>
            <wp:wrapTight wrapText="bothSides">
              <wp:wrapPolygon edited="0">
                <wp:start x="-287" y="-385"/>
                <wp:lineTo x="-287" y="21561"/>
                <wp:lineTo x="21504" y="21561"/>
                <wp:lineTo x="21504" y="-385"/>
                <wp:lineTo x="-287" y="-385"/>
              </wp:wrapPolygon>
            </wp:wrapTight>
            <wp:docPr id="3627897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89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06870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E78E4" w14:textId="77777777" w:rsidR="006B58D9" w:rsidRPr="006B58D9" w:rsidRDefault="006B58D9" w:rsidP="006B58D9">
      <w:pPr>
        <w:rPr>
          <w:sz w:val="22"/>
          <w:szCs w:val="18"/>
          <w:lang w:val="en-US"/>
        </w:rPr>
      </w:pPr>
    </w:p>
    <w:p w14:paraId="02A18550" w14:textId="77777777" w:rsidR="006B58D9" w:rsidRPr="006B58D9" w:rsidRDefault="006B58D9" w:rsidP="006B58D9">
      <w:pPr>
        <w:rPr>
          <w:sz w:val="22"/>
          <w:szCs w:val="18"/>
          <w:lang w:val="en-US"/>
        </w:rPr>
      </w:pPr>
    </w:p>
    <w:p w14:paraId="2A7DA2D0" w14:textId="77777777" w:rsidR="006B58D9" w:rsidRPr="006B58D9" w:rsidRDefault="006B58D9" w:rsidP="006B58D9">
      <w:pPr>
        <w:rPr>
          <w:sz w:val="22"/>
          <w:szCs w:val="18"/>
          <w:lang w:val="en-US"/>
        </w:rPr>
      </w:pPr>
    </w:p>
    <w:p w14:paraId="7E10285F" w14:textId="77777777" w:rsidR="006B58D9" w:rsidRPr="006B58D9" w:rsidRDefault="006B58D9" w:rsidP="006B58D9">
      <w:pPr>
        <w:rPr>
          <w:sz w:val="22"/>
          <w:szCs w:val="18"/>
          <w:lang w:val="en-US"/>
        </w:rPr>
      </w:pPr>
    </w:p>
    <w:p w14:paraId="502F7C43" w14:textId="63A77394" w:rsidR="006B58D9" w:rsidRDefault="00E01AA4" w:rsidP="006B58D9">
      <w:pPr>
        <w:rPr>
          <w:sz w:val="22"/>
          <w:szCs w:val="18"/>
          <w:lang w:val="en-US"/>
        </w:rPr>
      </w:pPr>
      <w:r>
        <w:rPr>
          <w:noProof/>
          <w:color w:val="ECBD17" w:themeColor="accent1" w:themeShade="BF"/>
          <w:sz w:val="36"/>
          <w:szCs w:val="24"/>
        </w:rPr>
        <w:pict w14:anchorId="3832F32A">
          <v:shape id="_x0000_s2098" type="#_x0000_t202" style="position:absolute;margin-left:167.4pt;margin-top:3.55pt;width:138.25pt;height:16.2pt;z-index:251664896;mso-position-horizontal-relative:text;mso-position-vertical-relative:text" wrapcoords="-117 0 -117 20618 21600 20618 21600 0 -117 0" stroked="f">
            <v:textbox style="mso-fit-shape-to-text:t" inset="0,0,0,0">
              <w:txbxContent>
                <w:p w14:paraId="15A76E33" w14:textId="3DA7BCEB" w:rsidR="00F87AC7" w:rsidRPr="00A5069C" w:rsidRDefault="00F87AC7" w:rsidP="00F87AC7">
                  <w:pPr>
                    <w:pStyle w:val="Lgende"/>
                    <w:jc w:val="center"/>
                    <w:rPr>
                      <w:b/>
                      <w:color w:val="262140" w:themeColor="text1"/>
                      <w:lang w:val="en-US"/>
                    </w:rPr>
                  </w:pPr>
                  <w:bookmarkStart w:id="11" w:name="_Toc170915300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6C3E1A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: Feather M0 </w:t>
                  </w:r>
                  <w:proofErr w:type="spellStart"/>
                  <w:r>
                    <w:t>board</w:t>
                  </w:r>
                  <w:bookmarkEnd w:id="11"/>
                  <w:proofErr w:type="spellEnd"/>
                </w:p>
              </w:txbxContent>
            </v:textbox>
            <w10:wrap type="tight"/>
          </v:shape>
        </w:pict>
      </w:r>
    </w:p>
    <w:p w14:paraId="59C2CE61" w14:textId="77777777" w:rsidR="00E01AA4" w:rsidRDefault="00E01AA4" w:rsidP="006B58D9">
      <w:pPr>
        <w:rPr>
          <w:sz w:val="22"/>
          <w:szCs w:val="18"/>
          <w:lang w:val="en-US"/>
        </w:rPr>
      </w:pPr>
    </w:p>
    <w:p w14:paraId="5E3C5B76" w14:textId="1B920EBA" w:rsidR="006B58D9" w:rsidRPr="00505F9A" w:rsidRDefault="006B58D9" w:rsidP="006B58D9">
      <w:pPr>
        <w:tabs>
          <w:tab w:val="left" w:pos="5280"/>
        </w:tabs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Feather M0 Adafruit Pinout guide : </w:t>
      </w:r>
      <w:hyperlink r:id="rId22" w:history="1">
        <w:r w:rsidRPr="00505F9A">
          <w:rPr>
            <w:rStyle w:val="Lienhypertexte"/>
            <w:color w:val="002060"/>
            <w:sz w:val="20"/>
            <w:lang w:val="en-US"/>
          </w:rPr>
          <w:t>2796_pinout_v1_</w:t>
        </w:r>
        <w:r w:rsidRPr="00505F9A">
          <w:rPr>
            <w:rStyle w:val="Lienhypertexte"/>
            <w:color w:val="002060"/>
            <w:sz w:val="20"/>
            <w:lang w:val="en-US"/>
          </w:rPr>
          <w:t>0</w:t>
        </w:r>
        <w:r w:rsidRPr="00505F9A">
          <w:rPr>
            <w:rStyle w:val="Lienhypertexte"/>
            <w:color w:val="002060"/>
            <w:sz w:val="20"/>
            <w:lang w:val="en-US"/>
          </w:rPr>
          <w:t xml:space="preserve"> (rs-online.com)</w:t>
        </w:r>
      </w:hyperlink>
      <w:r w:rsidRPr="00505F9A">
        <w:rPr>
          <w:color w:val="002060"/>
          <w:sz w:val="20"/>
          <w:lang w:val="en-US"/>
        </w:rPr>
        <w:t xml:space="preserve"> </w:t>
      </w:r>
    </w:p>
    <w:p w14:paraId="432379C7" w14:textId="23F157AC" w:rsidR="006B58D9" w:rsidRPr="00505F9A" w:rsidRDefault="006B58D9" w:rsidP="006B58D9">
      <w:pPr>
        <w:tabs>
          <w:tab w:val="left" w:pos="5280"/>
        </w:tabs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Feather M0 Adafruit datasheet : </w:t>
      </w:r>
      <w:hyperlink r:id="rId23" w:history="1">
        <w:r w:rsidRPr="00505F9A">
          <w:rPr>
            <w:rStyle w:val="Lienhypertexte"/>
            <w:color w:val="002060"/>
            <w:sz w:val="20"/>
            <w:lang w:val="en-US"/>
          </w:rPr>
          <w:t>Atmel | SMART SAM D</w:t>
        </w:r>
        <w:r w:rsidRPr="00505F9A">
          <w:rPr>
            <w:rStyle w:val="Lienhypertexte"/>
            <w:color w:val="002060"/>
            <w:sz w:val="20"/>
            <w:lang w:val="en-US"/>
          </w:rPr>
          <w:t>2</w:t>
        </w:r>
        <w:r w:rsidRPr="00505F9A">
          <w:rPr>
            <w:rStyle w:val="Lienhypertexte"/>
            <w:color w:val="002060"/>
            <w:sz w:val="20"/>
            <w:lang w:val="en-US"/>
          </w:rPr>
          <w:t>1 Datasheet (rs-online.com)</w:t>
        </w:r>
      </w:hyperlink>
      <w:r w:rsidRPr="00505F9A">
        <w:rPr>
          <w:color w:val="002060"/>
          <w:sz w:val="20"/>
          <w:lang w:val="en-US"/>
        </w:rPr>
        <w:t xml:space="preserve"> </w:t>
      </w:r>
    </w:p>
    <w:p w14:paraId="6C5B72E5" w14:textId="04A0AF2E" w:rsidR="006B58D9" w:rsidRPr="00505F9A" w:rsidRDefault="006B58D9" w:rsidP="002D607A">
      <w:pPr>
        <w:tabs>
          <w:tab w:val="left" w:pos="5280"/>
        </w:tabs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Feather M0 Adafruit  user guide : </w:t>
      </w:r>
      <w:hyperlink r:id="rId24" w:history="1">
        <w:r w:rsidRPr="00505F9A">
          <w:rPr>
            <w:rStyle w:val="Lienhypertexte"/>
            <w:color w:val="002060"/>
            <w:sz w:val="20"/>
            <w:lang w:val="en-US"/>
          </w:rPr>
          <w:t>0900766b81533fc5.pdf (rs-onli</w:t>
        </w:r>
        <w:r w:rsidRPr="00505F9A">
          <w:rPr>
            <w:rStyle w:val="Lienhypertexte"/>
            <w:color w:val="002060"/>
            <w:sz w:val="20"/>
            <w:lang w:val="en-US"/>
          </w:rPr>
          <w:t>n</w:t>
        </w:r>
        <w:r w:rsidRPr="00505F9A">
          <w:rPr>
            <w:rStyle w:val="Lienhypertexte"/>
            <w:color w:val="002060"/>
            <w:sz w:val="20"/>
            <w:lang w:val="en-US"/>
          </w:rPr>
          <w:t>e.com)</w:t>
        </w:r>
      </w:hyperlink>
    </w:p>
    <w:p w14:paraId="5E87F80B" w14:textId="77777777" w:rsidR="00F87AC7" w:rsidRPr="00505F9A" w:rsidRDefault="00F87AC7" w:rsidP="006B58D9">
      <w:pPr>
        <w:tabs>
          <w:tab w:val="left" w:pos="5280"/>
        </w:tabs>
        <w:jc w:val="both"/>
        <w:rPr>
          <w:color w:val="002060"/>
          <w:lang w:val="en-US"/>
        </w:rPr>
      </w:pPr>
    </w:p>
    <w:p w14:paraId="3A750F49" w14:textId="68738091" w:rsidR="00F87AC7" w:rsidRPr="00505F9A" w:rsidRDefault="00E36231" w:rsidP="002D607A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Development board </w:t>
      </w:r>
    </w:p>
    <w:p w14:paraId="66D118D2" w14:textId="7FE43E44" w:rsidR="00E36231" w:rsidRPr="00505F9A" w:rsidRDefault="00E36231" w:rsidP="002D607A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>MicroSD card holder included</w:t>
      </w:r>
    </w:p>
    <w:p w14:paraId="0FF36869" w14:textId="0157F8E0" w:rsidR="00E36231" w:rsidRPr="00505F9A" w:rsidRDefault="00E36231" w:rsidP="002D607A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proofErr w:type="spellStart"/>
      <w:r w:rsidRPr="00505F9A">
        <w:rPr>
          <w:color w:val="002060"/>
          <w:sz w:val="20"/>
          <w:szCs w:val="16"/>
          <w:lang w:val="en-US"/>
        </w:rPr>
        <w:t>Lipoly</w:t>
      </w:r>
      <w:proofErr w:type="spellEnd"/>
      <w:r w:rsidRPr="00505F9A">
        <w:rPr>
          <w:color w:val="002060"/>
          <w:sz w:val="20"/>
          <w:szCs w:val="16"/>
          <w:lang w:val="en-US"/>
        </w:rPr>
        <w:t xml:space="preserve"> battery (3.7V)</w:t>
      </w:r>
    </w:p>
    <w:p w14:paraId="5C171E30" w14:textId="1B85D225" w:rsidR="00E36231" w:rsidRPr="00505F9A" w:rsidRDefault="00E36231" w:rsidP="00E36231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It can be used with Arduino IDE </w:t>
      </w:r>
    </w:p>
    <w:p w14:paraId="3C5D143B" w14:textId="77777777" w:rsidR="00E01AA4" w:rsidRDefault="00E01AA4" w:rsidP="00E01AA4">
      <w:pPr>
        <w:jc w:val="both"/>
        <w:rPr>
          <w:sz w:val="22"/>
          <w:szCs w:val="18"/>
          <w:lang w:val="en-US"/>
        </w:rPr>
      </w:pPr>
    </w:p>
    <w:p w14:paraId="5DE3000A" w14:textId="77777777" w:rsidR="00E01AA4" w:rsidRDefault="00E01AA4" w:rsidP="00E01AA4">
      <w:pPr>
        <w:jc w:val="both"/>
        <w:rPr>
          <w:sz w:val="22"/>
          <w:szCs w:val="18"/>
          <w:lang w:val="en-US"/>
        </w:rPr>
      </w:pPr>
    </w:p>
    <w:p w14:paraId="613EAC2D" w14:textId="77777777" w:rsidR="00E01AA4" w:rsidRPr="00E01AA4" w:rsidRDefault="00E01AA4" w:rsidP="00E01AA4">
      <w:pPr>
        <w:jc w:val="both"/>
        <w:rPr>
          <w:sz w:val="22"/>
          <w:szCs w:val="18"/>
          <w:lang w:val="en-US"/>
        </w:rPr>
      </w:pPr>
    </w:p>
    <w:p w14:paraId="7A610A80" w14:textId="77777777" w:rsidR="00F87AC7" w:rsidRDefault="00F87AC7" w:rsidP="006B58D9">
      <w:pPr>
        <w:tabs>
          <w:tab w:val="left" w:pos="5280"/>
        </w:tabs>
        <w:jc w:val="both"/>
        <w:rPr>
          <w:lang w:val="en-US"/>
        </w:rPr>
      </w:pPr>
    </w:p>
    <w:p w14:paraId="3A6EAAC8" w14:textId="5EB8D428" w:rsidR="00F41424" w:rsidRPr="00EE3D03" w:rsidRDefault="00B563D1" w:rsidP="00D32767">
      <w:pPr>
        <w:pStyle w:val="Titre2"/>
      </w:pPr>
      <w:bookmarkStart w:id="12" w:name="_Toc170915272"/>
      <w:proofErr w:type="spellStart"/>
      <w:r>
        <w:lastRenderedPageBreak/>
        <w:t>Heart</w:t>
      </w:r>
      <w:proofErr w:type="spellEnd"/>
      <w:r>
        <w:t xml:space="preserve"> rate &amp; BLE : </w:t>
      </w:r>
      <w:r w:rsidR="00F87AC7" w:rsidRPr="00EE3D03">
        <w:t>MAX86165EVKIT</w:t>
      </w:r>
      <w:bookmarkEnd w:id="12"/>
    </w:p>
    <w:p w14:paraId="7FC34D61" w14:textId="18281EB2" w:rsidR="00F87AC7" w:rsidRDefault="00E01AA4" w:rsidP="00F87AC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31104" behindDoc="1" locked="0" layoutInCell="1" allowOverlap="1" wp14:anchorId="72BA5587" wp14:editId="05FFA35F">
            <wp:simplePos x="0" y="0"/>
            <wp:positionH relativeFrom="column">
              <wp:posOffset>1865630</wp:posOffset>
            </wp:positionH>
            <wp:positionV relativeFrom="paragraph">
              <wp:posOffset>43180</wp:posOffset>
            </wp:positionV>
            <wp:extent cx="1936750" cy="1177290"/>
            <wp:effectExtent l="19050" t="19050" r="6350" b="3810"/>
            <wp:wrapTight wrapText="bothSides">
              <wp:wrapPolygon edited="0">
                <wp:start x="-212" y="-350"/>
                <wp:lineTo x="-212" y="21670"/>
                <wp:lineTo x="21671" y="21670"/>
                <wp:lineTo x="21671" y="-350"/>
                <wp:lineTo x="-212" y="-350"/>
              </wp:wrapPolygon>
            </wp:wrapTight>
            <wp:docPr id="1883475310" name="Image 7" descr="MAX86165EVKIT Board Photo Angle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X86165EVKIT Board Photo Angle 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17729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069B9" w14:textId="165B8553" w:rsidR="00F87AC7" w:rsidRDefault="00F87AC7" w:rsidP="00F87AC7">
      <w:pPr>
        <w:rPr>
          <w:lang w:val="en-US"/>
        </w:rPr>
      </w:pPr>
    </w:p>
    <w:p w14:paraId="1946EB8B" w14:textId="77777777" w:rsidR="00F87AC7" w:rsidRDefault="00F87AC7" w:rsidP="00F87AC7">
      <w:pPr>
        <w:rPr>
          <w:lang w:val="en-US"/>
        </w:rPr>
      </w:pPr>
    </w:p>
    <w:p w14:paraId="7C4C70F5" w14:textId="77777777" w:rsidR="00F87AC7" w:rsidRDefault="00F87AC7" w:rsidP="00F87AC7">
      <w:pPr>
        <w:rPr>
          <w:lang w:val="en-US"/>
        </w:rPr>
      </w:pPr>
    </w:p>
    <w:p w14:paraId="158A6BC4" w14:textId="562E62C3" w:rsidR="00F87AC7" w:rsidRDefault="00E01AA4" w:rsidP="00F87AC7">
      <w:pPr>
        <w:rPr>
          <w:lang w:val="en-US"/>
        </w:rPr>
      </w:pPr>
      <w:r>
        <w:rPr>
          <w:noProof/>
        </w:rPr>
        <w:pict w14:anchorId="77701AAB">
          <v:shape id="_x0000_s2099" type="#_x0000_t202" style="position:absolute;margin-left:127.9pt;margin-top:19.9pt;width:190.75pt;height:16.2pt;z-index:251665920;mso-position-horizontal-relative:text;mso-position-vertical-relative:text" wrapcoords="-85 0 -85 20618 21600 20618 21600 0 -85 0" stroked="f">
            <v:textbox style="mso-fit-shape-to-text:t" inset="0,0,0,0">
              <w:txbxContent>
                <w:p w14:paraId="22BC024A" w14:textId="72FA255B" w:rsidR="00F41424" w:rsidRPr="00E01AA4" w:rsidRDefault="00F41424" w:rsidP="00F41424">
                  <w:pPr>
                    <w:pStyle w:val="Lgende"/>
                    <w:jc w:val="center"/>
                    <w:rPr>
                      <w:noProof/>
                      <w:color w:val="262140" w:themeColor="text1"/>
                      <w:sz w:val="28"/>
                      <w:szCs w:val="22"/>
                    </w:rPr>
                  </w:pPr>
                  <w:bookmarkStart w:id="13" w:name="_Toc170915301"/>
                  <w:r w:rsidRPr="00E01AA4">
                    <w:rPr>
                      <w:sz w:val="20"/>
                      <w:szCs w:val="20"/>
                    </w:rPr>
                    <w:t xml:space="preserve">Figure </w:t>
                  </w:r>
                  <w:r w:rsidRPr="00E01AA4">
                    <w:rPr>
                      <w:sz w:val="20"/>
                      <w:szCs w:val="20"/>
                    </w:rPr>
                    <w:fldChar w:fldCharType="begin"/>
                  </w:r>
                  <w:r w:rsidRPr="00E01AA4">
                    <w:rPr>
                      <w:sz w:val="20"/>
                      <w:szCs w:val="20"/>
                    </w:rPr>
                    <w:instrText xml:space="preserve"> SEQ Figure \* ARABIC </w:instrText>
                  </w:r>
                  <w:r w:rsidRPr="00E01AA4">
                    <w:rPr>
                      <w:sz w:val="20"/>
                      <w:szCs w:val="20"/>
                    </w:rPr>
                    <w:fldChar w:fldCharType="separate"/>
                  </w:r>
                  <w:r w:rsidR="006C3E1A">
                    <w:rPr>
                      <w:noProof/>
                      <w:sz w:val="20"/>
                      <w:szCs w:val="20"/>
                    </w:rPr>
                    <w:t>6</w:t>
                  </w:r>
                  <w:r w:rsidRPr="00E01AA4">
                    <w:rPr>
                      <w:sz w:val="20"/>
                      <w:szCs w:val="20"/>
                    </w:rPr>
                    <w:fldChar w:fldCharType="end"/>
                  </w:r>
                  <w:r w:rsidRPr="00E01AA4">
                    <w:rPr>
                      <w:sz w:val="20"/>
                      <w:szCs w:val="20"/>
                    </w:rPr>
                    <w:t xml:space="preserve"> : Max86165EVKIT </w:t>
                  </w:r>
                  <w:proofErr w:type="spellStart"/>
                  <w:r w:rsidRPr="00E01AA4">
                    <w:rPr>
                      <w:sz w:val="20"/>
                      <w:szCs w:val="20"/>
                    </w:rPr>
                    <w:t>board</w:t>
                  </w:r>
                  <w:bookmarkEnd w:id="13"/>
                  <w:proofErr w:type="spellEnd"/>
                </w:p>
              </w:txbxContent>
            </v:textbox>
            <w10:wrap type="tight"/>
          </v:shape>
        </w:pict>
      </w:r>
    </w:p>
    <w:p w14:paraId="4B6320A4" w14:textId="77777777" w:rsidR="00F87AC7" w:rsidRPr="00F41424" w:rsidRDefault="00F87AC7" w:rsidP="00F87AC7">
      <w:pPr>
        <w:rPr>
          <w:sz w:val="22"/>
          <w:szCs w:val="18"/>
          <w:lang w:val="en-US"/>
        </w:rPr>
      </w:pPr>
    </w:p>
    <w:p w14:paraId="6FFFC16C" w14:textId="34C05DF8" w:rsidR="00F87AC7" w:rsidRPr="00505F9A" w:rsidRDefault="00F41424" w:rsidP="006B58D9">
      <w:pPr>
        <w:tabs>
          <w:tab w:val="left" w:pos="5280"/>
        </w:tabs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More information about this board : </w:t>
      </w:r>
      <w:hyperlink r:id="rId26" w:anchor="eb-overview" w:history="1">
        <w:r w:rsidR="00F87AC7" w:rsidRPr="00505F9A">
          <w:rPr>
            <w:rStyle w:val="Lienhypertexte"/>
            <w:color w:val="002060"/>
            <w:sz w:val="20"/>
            <w:lang w:val="en-US"/>
          </w:rPr>
          <w:t>MAX86165EVKIT E</w:t>
        </w:r>
        <w:r w:rsidR="00F87AC7" w:rsidRPr="00505F9A">
          <w:rPr>
            <w:rStyle w:val="Lienhypertexte"/>
            <w:color w:val="002060"/>
            <w:sz w:val="20"/>
            <w:lang w:val="en-US"/>
          </w:rPr>
          <w:t>v</w:t>
        </w:r>
        <w:r w:rsidR="00F87AC7" w:rsidRPr="00505F9A">
          <w:rPr>
            <w:rStyle w:val="Lienhypertexte"/>
            <w:color w:val="002060"/>
            <w:sz w:val="20"/>
            <w:lang w:val="en-US"/>
          </w:rPr>
          <w:t>aluation Board | Analog Devices</w:t>
        </w:r>
      </w:hyperlink>
    </w:p>
    <w:p w14:paraId="4ED0FE1A" w14:textId="73F04DD1" w:rsidR="00F87AC7" w:rsidRPr="00505F9A" w:rsidRDefault="00F41424" w:rsidP="006B58D9">
      <w:pPr>
        <w:tabs>
          <w:tab w:val="left" w:pos="5280"/>
        </w:tabs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Datasheet of this board : </w:t>
      </w:r>
      <w:hyperlink r:id="rId27" w:history="1">
        <w:r w:rsidRPr="00505F9A">
          <w:rPr>
            <w:rStyle w:val="Lienhypertexte"/>
            <w:color w:val="002060"/>
            <w:sz w:val="20"/>
            <w:lang w:val="en-US"/>
          </w:rPr>
          <w:t xml:space="preserve">MAX86165 Evaluation </w:t>
        </w:r>
        <w:r w:rsidRPr="00505F9A">
          <w:rPr>
            <w:rStyle w:val="Lienhypertexte"/>
            <w:color w:val="002060"/>
            <w:sz w:val="20"/>
            <w:lang w:val="en-US"/>
          </w:rPr>
          <w:t>S</w:t>
        </w:r>
        <w:r w:rsidRPr="00505F9A">
          <w:rPr>
            <w:rStyle w:val="Lienhypertexte"/>
            <w:color w:val="002060"/>
            <w:sz w:val="20"/>
            <w:lang w:val="en-US"/>
          </w:rPr>
          <w:t>ystem - Evaluates: MAX86165 (analog.com)</w:t>
        </w:r>
      </w:hyperlink>
    </w:p>
    <w:p w14:paraId="1E5DB996" w14:textId="54CF3B90" w:rsidR="00F87AC7" w:rsidRPr="00505F9A" w:rsidRDefault="00E36231" w:rsidP="00E36231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Evaluation kit </w:t>
      </w:r>
    </w:p>
    <w:p w14:paraId="698D5759" w14:textId="7B1FBDD0" w:rsidR="00AB287A" w:rsidRPr="00505F9A" w:rsidRDefault="00AB287A" w:rsidP="00E36231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Heart rate detection </w:t>
      </w:r>
    </w:p>
    <w:p w14:paraId="2E076903" w14:textId="2B4AC88B" w:rsidR="00E36231" w:rsidRPr="00505F9A" w:rsidRDefault="00E36231" w:rsidP="00E36231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LED driver with an IR emitter </w:t>
      </w:r>
    </w:p>
    <w:p w14:paraId="5FF0C547" w14:textId="6A6402BC" w:rsidR="00E36231" w:rsidRPr="00505F9A" w:rsidRDefault="00E36231" w:rsidP="00E36231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>On board accelerometer</w:t>
      </w:r>
    </w:p>
    <w:p w14:paraId="6F3849B7" w14:textId="7D265E87" w:rsidR="00E36231" w:rsidRPr="00505F9A" w:rsidRDefault="00E36231" w:rsidP="00E36231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>Bluetooth Low Energy (LE)</w:t>
      </w:r>
    </w:p>
    <w:p w14:paraId="759FED55" w14:textId="77777777" w:rsidR="00AB287A" w:rsidRDefault="00AB287A" w:rsidP="00AB287A">
      <w:pPr>
        <w:jc w:val="both"/>
        <w:rPr>
          <w:lang w:val="en-US"/>
        </w:rPr>
      </w:pPr>
    </w:p>
    <w:p w14:paraId="6785988A" w14:textId="74A06D82" w:rsidR="000E149D" w:rsidRPr="00EE3D03" w:rsidRDefault="00B8787F" w:rsidP="00D32767">
      <w:pPr>
        <w:pStyle w:val="Titre2"/>
      </w:pPr>
      <w:bookmarkStart w:id="14" w:name="_Toc170915273"/>
      <w:r>
        <w:t>ECG &amp; PPG :</w:t>
      </w:r>
      <w:r w:rsidR="000E149D" w:rsidRPr="00EE3D03">
        <w:t>AFE4950</w:t>
      </w:r>
      <w:r w:rsidR="000E149D" w:rsidRPr="00EE3D03">
        <w:t>EVM</w:t>
      </w:r>
      <w:bookmarkEnd w:id="14"/>
    </w:p>
    <w:p w14:paraId="0B39DD6C" w14:textId="5573244B" w:rsidR="000E149D" w:rsidRDefault="006C3E1A" w:rsidP="000E149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39ED2F5D" wp14:editId="2B289653">
            <wp:simplePos x="0" y="0"/>
            <wp:positionH relativeFrom="column">
              <wp:posOffset>287292</wp:posOffset>
            </wp:positionH>
            <wp:positionV relativeFrom="paragraph">
              <wp:posOffset>108585</wp:posOffset>
            </wp:positionV>
            <wp:extent cx="2249170" cy="1264920"/>
            <wp:effectExtent l="19050" t="19050" r="0" b="0"/>
            <wp:wrapTight wrapText="bothSides">
              <wp:wrapPolygon edited="0">
                <wp:start x="-183" y="-325"/>
                <wp:lineTo x="-183" y="21470"/>
                <wp:lineTo x="21588" y="21470"/>
                <wp:lineTo x="21588" y="-325"/>
                <wp:lineTo x="-183" y="-325"/>
              </wp:wrapPolygon>
            </wp:wrapTight>
            <wp:docPr id="886777010" name="Image 1" descr="AFE4950EVM AFE4950 evaluation module for ultra-small integrated AFE for wearable optical heart-rate monitoring angled boar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E4950EVM AFE4950 evaluation module for ultra-small integrated AFE for wearable optical heart-rate monitoring angled board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126492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0928DDE8">
          <v:shape id="_x0000_s2106" type="#_x0000_t202" style="position:absolute;margin-left:256.15pt;margin-top:117.3pt;width:142.65pt;height:.05pt;z-index:251668992;mso-position-horizontal-relative:text;mso-position-vertical-relative:text" wrapcoords="-114 0 -114 20800 21600 20800 21600 0 -114 0" stroked="f">
            <v:textbox style="mso-fit-shape-to-text:t" inset="0,0,0,0">
              <w:txbxContent>
                <w:p w14:paraId="7FD5CB18" w14:textId="6A2A83FC" w:rsidR="006C3E1A" w:rsidRPr="002B0197" w:rsidRDefault="006C3E1A" w:rsidP="006C3E1A">
                  <w:pPr>
                    <w:pStyle w:val="Lgende"/>
                    <w:rPr>
                      <w:noProof/>
                      <w:color w:val="262140" w:themeColor="text1"/>
                      <w:sz w:val="24"/>
                      <w:szCs w:val="20"/>
                    </w:rPr>
                  </w:pPr>
                  <w:r>
                    <w:t xml:space="preserve">Figure 8 : </w:t>
                  </w:r>
                  <w:proofErr w:type="spellStart"/>
                  <w:r>
                    <w:t>electrodes</w:t>
                  </w:r>
                  <w:proofErr w:type="spellEnd"/>
                  <w:r>
                    <w:t xml:space="preserve"> and </w:t>
                  </w:r>
                  <w:proofErr w:type="spellStart"/>
                  <w:r>
                    <w:t>cable</w:t>
                  </w:r>
                  <w:proofErr w:type="spellEnd"/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692544" behindDoc="1" locked="0" layoutInCell="1" allowOverlap="1" wp14:anchorId="3C075613" wp14:editId="73A9BCEC">
            <wp:simplePos x="0" y="0"/>
            <wp:positionH relativeFrom="column">
              <wp:posOffset>3253195</wp:posOffset>
            </wp:positionH>
            <wp:positionV relativeFrom="paragraph">
              <wp:posOffset>119380</wp:posOffset>
            </wp:positionV>
            <wp:extent cx="1811655" cy="1313180"/>
            <wp:effectExtent l="19050" t="19050" r="0" b="1270"/>
            <wp:wrapTight wrapText="bothSides">
              <wp:wrapPolygon edited="0">
                <wp:start x="-227" y="-313"/>
                <wp:lineTo x="-227" y="21621"/>
                <wp:lineTo x="21577" y="21621"/>
                <wp:lineTo x="21577" y="-313"/>
                <wp:lineTo x="-227" y="-313"/>
              </wp:wrapPolygon>
            </wp:wrapTight>
            <wp:docPr id="1695552866" name="Image 3" descr="AFE4950EVM AFE4950 evaluation module for ultra-small integrated AFE for wearable optical heart-rate monitoring what is included boar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E4950EVM AFE4950 evaluation module for ultra-small integrated AFE for wearable optical heart-rate monitoring what is included boar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3" r="27793"/>
                    <a:stretch/>
                  </pic:blipFill>
                  <pic:spPr bwMode="auto">
                    <a:xfrm>
                      <a:off x="0" y="0"/>
                      <a:ext cx="1811655" cy="131318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0324E" w14:textId="51AC039D" w:rsidR="000E149D" w:rsidRDefault="000E149D" w:rsidP="000E149D">
      <w:pPr>
        <w:rPr>
          <w:lang w:val="en-US"/>
        </w:rPr>
      </w:pPr>
    </w:p>
    <w:p w14:paraId="2AC6AB69" w14:textId="750596F0" w:rsidR="000E149D" w:rsidRDefault="000E149D" w:rsidP="000E149D">
      <w:pPr>
        <w:rPr>
          <w:lang w:val="en-US"/>
        </w:rPr>
      </w:pPr>
    </w:p>
    <w:p w14:paraId="22AAA327" w14:textId="4F5244A5" w:rsidR="000E149D" w:rsidRDefault="006C3E1A" w:rsidP="000E149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1ECDC69" w14:textId="30C6E813" w:rsidR="000E149D" w:rsidRDefault="006C3E1A" w:rsidP="000E149D">
      <w:pPr>
        <w:rPr>
          <w:lang w:val="en-US"/>
        </w:rPr>
      </w:pPr>
      <w:r>
        <w:rPr>
          <w:noProof/>
        </w:rPr>
        <w:pict w14:anchorId="57292ECA">
          <v:shape id="_x0000_s2103" type="#_x0000_t202" style="position:absolute;margin-left:25.1pt;margin-top:15.45pt;width:177.1pt;height:16.2pt;z-index:251666944;mso-position-horizontal-relative:text;mso-position-vertical-relative:text" wrapcoords="-92 0 -92 20800 21600 20800 21600 0 -92 0" stroked="f">
            <v:textbox style="mso-fit-shape-to-text:t" inset="0,0,0,0">
              <w:txbxContent>
                <w:p w14:paraId="61F4E242" w14:textId="6C2A975A" w:rsidR="000E149D" w:rsidRPr="00E227C3" w:rsidRDefault="000E149D" w:rsidP="000E149D">
                  <w:pPr>
                    <w:pStyle w:val="Lgende"/>
                    <w:jc w:val="center"/>
                    <w:rPr>
                      <w:noProof/>
                      <w:color w:val="262140" w:themeColor="text1"/>
                      <w:sz w:val="24"/>
                      <w:szCs w:val="20"/>
                    </w:rPr>
                  </w:pPr>
                  <w:r>
                    <w:t xml:space="preserve">Figure </w:t>
                  </w:r>
                  <w:r w:rsidR="006C3E1A">
                    <w:t>7</w:t>
                  </w:r>
                  <w:r>
                    <w:t xml:space="preserve"> : AFE950EVM </w:t>
                  </w:r>
                  <w:proofErr w:type="spellStart"/>
                  <w:r>
                    <w:t>board</w:t>
                  </w:r>
                  <w:proofErr w:type="spellEnd"/>
                </w:p>
              </w:txbxContent>
            </v:textbox>
            <w10:wrap type="tight"/>
          </v:shape>
        </w:pict>
      </w:r>
    </w:p>
    <w:p w14:paraId="0741D801" w14:textId="1EBF9C04" w:rsidR="000E149D" w:rsidRDefault="000E149D" w:rsidP="000E149D">
      <w:pPr>
        <w:rPr>
          <w:lang w:val="en-US"/>
        </w:rPr>
      </w:pPr>
    </w:p>
    <w:p w14:paraId="040840C2" w14:textId="77777777" w:rsidR="000E149D" w:rsidRDefault="000E149D" w:rsidP="000E149D">
      <w:pPr>
        <w:rPr>
          <w:sz w:val="22"/>
          <w:szCs w:val="18"/>
          <w:lang w:val="en-US"/>
        </w:rPr>
      </w:pPr>
    </w:p>
    <w:p w14:paraId="3033DBCC" w14:textId="77777777" w:rsidR="000E149D" w:rsidRPr="00F41424" w:rsidRDefault="000E149D" w:rsidP="000E149D">
      <w:pPr>
        <w:rPr>
          <w:sz w:val="22"/>
          <w:szCs w:val="18"/>
          <w:lang w:val="en-US"/>
        </w:rPr>
      </w:pPr>
    </w:p>
    <w:p w14:paraId="4BA91443" w14:textId="370D65D6" w:rsidR="000E149D" w:rsidRPr="00505F9A" w:rsidRDefault="000E149D" w:rsidP="000E149D">
      <w:pPr>
        <w:tabs>
          <w:tab w:val="left" w:pos="5280"/>
        </w:tabs>
        <w:jc w:val="both"/>
        <w:rPr>
          <w:color w:val="002060"/>
          <w:sz w:val="20"/>
          <w:lang w:val="en-US"/>
        </w:rPr>
      </w:pPr>
      <w:r w:rsidRPr="00505F9A">
        <w:rPr>
          <w:color w:val="002060"/>
          <w:sz w:val="20"/>
          <w:lang w:val="en-US"/>
        </w:rPr>
        <w:t xml:space="preserve">More information about this board : </w:t>
      </w:r>
      <w:hyperlink r:id="rId30" w:anchor="order-start-development" w:history="1">
        <w:r w:rsidRPr="00505F9A">
          <w:rPr>
            <w:rStyle w:val="Lienhypertexte"/>
            <w:color w:val="002060"/>
            <w:lang w:val="en-US"/>
          </w:rPr>
          <w:t>AFE4950EVM Evaluation board | TI.com</w:t>
        </w:r>
      </w:hyperlink>
    </w:p>
    <w:p w14:paraId="6F77A6A8" w14:textId="77777777" w:rsidR="000E149D" w:rsidRPr="00505F9A" w:rsidRDefault="000E149D" w:rsidP="000E149D">
      <w:pPr>
        <w:tabs>
          <w:tab w:val="left" w:pos="5280"/>
        </w:tabs>
        <w:jc w:val="both"/>
        <w:rPr>
          <w:color w:val="002060"/>
          <w:sz w:val="20"/>
          <w:szCs w:val="16"/>
          <w:lang w:val="en-US"/>
        </w:rPr>
      </w:pPr>
      <w:r w:rsidRPr="00505F9A">
        <w:rPr>
          <w:color w:val="002060"/>
          <w:sz w:val="20"/>
          <w:lang w:val="en-US"/>
        </w:rPr>
        <w:t>Datasheet of th</w:t>
      </w:r>
      <w:r w:rsidRPr="00505F9A">
        <w:rPr>
          <w:color w:val="002060"/>
          <w:sz w:val="20"/>
          <w:lang w:val="en-US"/>
        </w:rPr>
        <w:t>e main component</w:t>
      </w:r>
      <w:r w:rsidRPr="00505F9A">
        <w:rPr>
          <w:color w:val="002060"/>
          <w:sz w:val="20"/>
          <w:lang w:val="en-US"/>
        </w:rPr>
        <w:t>:</w:t>
      </w:r>
      <w:r w:rsidRPr="00505F9A">
        <w:rPr>
          <w:color w:val="002060"/>
          <w:lang w:val="en-US"/>
        </w:rPr>
        <w:t xml:space="preserve"> </w:t>
      </w:r>
      <w:hyperlink r:id="rId31" w:history="1">
        <w:r w:rsidRPr="00505F9A">
          <w:rPr>
            <w:rStyle w:val="Lienhypertexte"/>
            <w:color w:val="002060"/>
            <w:lang w:val="en-US"/>
          </w:rPr>
          <w:t>afe4950.p</w:t>
        </w:r>
        <w:r w:rsidRPr="00505F9A">
          <w:rPr>
            <w:rStyle w:val="Lienhypertexte"/>
            <w:color w:val="002060"/>
            <w:lang w:val="en-US"/>
          </w:rPr>
          <w:t>d</w:t>
        </w:r>
        <w:r w:rsidRPr="00505F9A">
          <w:rPr>
            <w:rStyle w:val="Lienhypertexte"/>
            <w:color w:val="002060"/>
            <w:lang w:val="en-US"/>
          </w:rPr>
          <w:t>f (ti.com)</w:t>
        </w:r>
      </w:hyperlink>
    </w:p>
    <w:p w14:paraId="02845E93" w14:textId="160F9945" w:rsidR="000E149D" w:rsidRPr="00505F9A" w:rsidRDefault="000E149D" w:rsidP="000E149D">
      <w:pPr>
        <w:tabs>
          <w:tab w:val="left" w:pos="5280"/>
        </w:tabs>
        <w:jc w:val="both"/>
        <w:rPr>
          <w:color w:val="002060"/>
          <w:sz w:val="20"/>
          <w:szCs w:val="16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 </w:t>
      </w:r>
    </w:p>
    <w:p w14:paraId="2B2CD019" w14:textId="7B39B882" w:rsidR="000E149D" w:rsidRPr="00505F9A" w:rsidRDefault="000E149D" w:rsidP="000E149D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Evaluation board </w:t>
      </w:r>
    </w:p>
    <w:p w14:paraId="71380661" w14:textId="43DA754A" w:rsidR="000E149D" w:rsidRPr="00505F9A" w:rsidRDefault="000E149D" w:rsidP="000E149D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>HRM, ECG &amp; PPG</w:t>
      </w:r>
    </w:p>
    <w:p w14:paraId="0D59AA08" w14:textId="413AE27E" w:rsidR="000E149D" w:rsidRPr="00505F9A" w:rsidRDefault="000E149D" w:rsidP="000E149D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>Pulse oximetry measurements</w:t>
      </w:r>
    </w:p>
    <w:p w14:paraId="122FD682" w14:textId="77777777" w:rsidR="00FE6411" w:rsidRDefault="00FE6411" w:rsidP="00FE6411">
      <w:pPr>
        <w:jc w:val="both"/>
        <w:rPr>
          <w:sz w:val="22"/>
          <w:szCs w:val="18"/>
          <w:lang w:val="en-US"/>
        </w:rPr>
      </w:pPr>
    </w:p>
    <w:p w14:paraId="2080ACE4" w14:textId="77777777" w:rsidR="00FE6411" w:rsidRDefault="00FE6411" w:rsidP="00FE6411">
      <w:pPr>
        <w:jc w:val="both"/>
        <w:rPr>
          <w:sz w:val="22"/>
          <w:szCs w:val="18"/>
          <w:lang w:val="en-US"/>
        </w:rPr>
      </w:pPr>
    </w:p>
    <w:p w14:paraId="4BED47C7" w14:textId="77777777" w:rsidR="00FE6411" w:rsidRPr="00FE6411" w:rsidRDefault="00FE6411" w:rsidP="00FE6411">
      <w:pPr>
        <w:jc w:val="both"/>
        <w:rPr>
          <w:sz w:val="22"/>
          <w:szCs w:val="18"/>
          <w:lang w:val="en-US"/>
        </w:rPr>
      </w:pPr>
    </w:p>
    <w:p w14:paraId="78623DD6" w14:textId="77777777" w:rsidR="000E149D" w:rsidRDefault="000E149D" w:rsidP="00AB287A">
      <w:pPr>
        <w:jc w:val="both"/>
        <w:rPr>
          <w:lang w:val="en-US"/>
        </w:rPr>
      </w:pPr>
    </w:p>
    <w:p w14:paraId="379AC62F" w14:textId="77777777" w:rsidR="000E149D" w:rsidRDefault="000E149D" w:rsidP="00AB287A">
      <w:pPr>
        <w:jc w:val="both"/>
        <w:rPr>
          <w:lang w:val="en-US"/>
        </w:rPr>
      </w:pPr>
    </w:p>
    <w:p w14:paraId="15E689A7" w14:textId="2C26AE54" w:rsidR="00A14E7B" w:rsidRPr="00776AF1" w:rsidRDefault="00B8787F" w:rsidP="00D32767">
      <w:pPr>
        <w:pStyle w:val="Titre2"/>
        <w:rPr>
          <w:lang w:val="en-US"/>
        </w:rPr>
      </w:pPr>
      <w:bookmarkStart w:id="15" w:name="_Toc170915274"/>
      <w:r w:rsidRPr="00776AF1">
        <w:rPr>
          <w:lang w:val="en-US"/>
        </w:rPr>
        <w:lastRenderedPageBreak/>
        <w:t>ECG</w:t>
      </w:r>
      <w:r w:rsidR="00B56F07" w:rsidRPr="00776AF1">
        <w:rPr>
          <w:lang w:val="en-US"/>
        </w:rPr>
        <w:t>,</w:t>
      </w:r>
      <w:r w:rsidRPr="00776AF1">
        <w:rPr>
          <w:lang w:val="en-US"/>
        </w:rPr>
        <w:t xml:space="preserve"> PPG </w:t>
      </w:r>
      <w:r w:rsidR="00B56F07" w:rsidRPr="00776AF1">
        <w:rPr>
          <w:lang w:val="en-US"/>
        </w:rPr>
        <w:t>&amp; BLE</w:t>
      </w:r>
      <w:r w:rsidR="00776AF1" w:rsidRPr="00776AF1">
        <w:rPr>
          <w:lang w:val="en-US"/>
        </w:rPr>
        <w:t xml:space="preserve"> </w:t>
      </w:r>
      <w:r w:rsidRPr="00776AF1">
        <w:rPr>
          <w:lang w:val="en-US"/>
        </w:rPr>
        <w:t xml:space="preserve">: </w:t>
      </w:r>
      <w:r w:rsidR="00A14E7B" w:rsidRPr="00776AF1">
        <w:rPr>
          <w:lang w:val="en-US"/>
        </w:rPr>
        <w:t>AS7058 EVALUATION KIT</w:t>
      </w:r>
      <w:bookmarkEnd w:id="15"/>
    </w:p>
    <w:p w14:paraId="0937CC3D" w14:textId="787E59E4" w:rsidR="000E149D" w:rsidRDefault="006C3E1A" w:rsidP="00AB287A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6400" behindDoc="1" locked="0" layoutInCell="1" allowOverlap="1" wp14:anchorId="25A51AA6" wp14:editId="4F1BAC31">
            <wp:simplePos x="0" y="0"/>
            <wp:positionH relativeFrom="column">
              <wp:posOffset>2493010</wp:posOffset>
            </wp:positionH>
            <wp:positionV relativeFrom="paragraph">
              <wp:posOffset>118745</wp:posOffset>
            </wp:positionV>
            <wp:extent cx="1571625" cy="1461135"/>
            <wp:effectExtent l="19050" t="19050" r="9525" b="5715"/>
            <wp:wrapTight wrapText="bothSides">
              <wp:wrapPolygon edited="0">
                <wp:start x="-262" y="-282"/>
                <wp:lineTo x="-262" y="21684"/>
                <wp:lineTo x="21731" y="21684"/>
                <wp:lineTo x="21731" y="-282"/>
                <wp:lineTo x="-262" y="-282"/>
              </wp:wrapPolygon>
            </wp:wrapTight>
            <wp:docPr id="630162931" name="Image 2" descr="AS7058 EVALUATION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7058 EVALUATION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t="11697" r="8945" b="8716"/>
                    <a:stretch/>
                  </pic:blipFill>
                  <pic:spPr bwMode="auto">
                    <a:xfrm>
                      <a:off x="0" y="0"/>
                      <a:ext cx="1571625" cy="146113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EB8B2" w14:textId="68C8C018" w:rsidR="000E149D" w:rsidRDefault="000E149D" w:rsidP="00AB287A">
      <w:pPr>
        <w:jc w:val="both"/>
        <w:rPr>
          <w:lang w:val="en-US"/>
        </w:rPr>
      </w:pPr>
    </w:p>
    <w:p w14:paraId="17744A78" w14:textId="1265A6DB" w:rsidR="000E149D" w:rsidRDefault="000E149D" w:rsidP="00AB287A">
      <w:pPr>
        <w:jc w:val="both"/>
        <w:rPr>
          <w:lang w:val="en-US"/>
        </w:rPr>
      </w:pPr>
    </w:p>
    <w:p w14:paraId="7FABDF5C" w14:textId="2471CF97" w:rsidR="000E149D" w:rsidRDefault="000E149D" w:rsidP="00AB287A">
      <w:pPr>
        <w:jc w:val="both"/>
        <w:rPr>
          <w:lang w:val="en-US"/>
        </w:rPr>
      </w:pPr>
    </w:p>
    <w:p w14:paraId="713C5D01" w14:textId="3DD7E7CF" w:rsidR="000E149D" w:rsidRDefault="000E149D" w:rsidP="00AB287A">
      <w:pPr>
        <w:jc w:val="both"/>
        <w:rPr>
          <w:lang w:val="en-US"/>
        </w:rPr>
      </w:pPr>
    </w:p>
    <w:p w14:paraId="3F75D598" w14:textId="5CC2E24A" w:rsidR="000E149D" w:rsidRDefault="000E149D" w:rsidP="00AB287A">
      <w:pPr>
        <w:jc w:val="both"/>
        <w:rPr>
          <w:lang w:val="en-US"/>
        </w:rPr>
      </w:pPr>
    </w:p>
    <w:p w14:paraId="7DB46ABB" w14:textId="4F83DDE7" w:rsidR="000E149D" w:rsidRDefault="00FE6411" w:rsidP="00AB287A">
      <w:pPr>
        <w:jc w:val="both"/>
        <w:rPr>
          <w:lang w:val="en-US"/>
        </w:rPr>
      </w:pPr>
      <w:r>
        <w:rPr>
          <w:noProof/>
        </w:rPr>
        <w:pict w14:anchorId="45D3771A">
          <v:shape id="_x0000_s2104" type="#_x0000_t202" style="position:absolute;left:0;text-align:left;margin-left:166.05pt;margin-top:6.85pt;width:186.5pt;height:16.2pt;z-index:251667968;mso-position-horizontal-relative:text;mso-position-vertical-relative:text" wrapcoords="-87 0 -87 20618 21600 20618 21600 0 -87 0" stroked="f">
            <v:textbox style="mso-fit-shape-to-text:t" inset="0,0,0,0">
              <w:txbxContent>
                <w:p w14:paraId="5C8CEF58" w14:textId="5F7AA5AD" w:rsidR="00A14E7B" w:rsidRPr="007F4A11" w:rsidRDefault="00A14E7B" w:rsidP="00A14E7B">
                  <w:pPr>
                    <w:pStyle w:val="Lgende"/>
                    <w:jc w:val="center"/>
                    <w:rPr>
                      <w:noProof/>
                      <w:color w:val="262140" w:themeColor="text1"/>
                      <w:sz w:val="24"/>
                      <w:szCs w:val="20"/>
                    </w:rPr>
                  </w:pPr>
                  <w:bookmarkStart w:id="16" w:name="_Toc170915302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6C3E1A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: AS7058 </w:t>
                  </w:r>
                  <w:proofErr w:type="spellStart"/>
                  <w:r>
                    <w:t>board</w:t>
                  </w:r>
                  <w:bookmarkEnd w:id="16"/>
                  <w:proofErr w:type="spellEnd"/>
                </w:p>
              </w:txbxContent>
            </v:textbox>
            <w10:wrap type="tight"/>
          </v:shape>
        </w:pict>
      </w:r>
    </w:p>
    <w:p w14:paraId="7F4E0014" w14:textId="5246F45B" w:rsidR="00A14E7B" w:rsidRDefault="00A14E7B" w:rsidP="00A14E7B">
      <w:pPr>
        <w:rPr>
          <w:sz w:val="22"/>
          <w:szCs w:val="18"/>
          <w:lang w:val="en-US"/>
        </w:rPr>
      </w:pPr>
    </w:p>
    <w:p w14:paraId="218FDE62" w14:textId="77777777" w:rsidR="00D641BA" w:rsidRPr="00F41424" w:rsidRDefault="00D641BA" w:rsidP="00A14E7B">
      <w:pPr>
        <w:rPr>
          <w:sz w:val="22"/>
          <w:szCs w:val="18"/>
          <w:lang w:val="en-US"/>
        </w:rPr>
      </w:pPr>
    </w:p>
    <w:p w14:paraId="6E660CBA" w14:textId="50715F94" w:rsidR="00A14E7B" w:rsidRPr="00E01AA4" w:rsidRDefault="00A14E7B" w:rsidP="00A14E7B">
      <w:pPr>
        <w:tabs>
          <w:tab w:val="left" w:pos="5280"/>
        </w:tabs>
        <w:jc w:val="both"/>
        <w:rPr>
          <w:sz w:val="20"/>
          <w:lang w:val="en-US"/>
        </w:rPr>
      </w:pPr>
      <w:r w:rsidRPr="00505F9A">
        <w:rPr>
          <w:color w:val="002060"/>
          <w:sz w:val="20"/>
          <w:lang w:val="en-US"/>
        </w:rPr>
        <w:t>More information about this board :</w:t>
      </w:r>
      <w:r w:rsidRPr="00505F9A">
        <w:rPr>
          <w:color w:val="002060"/>
          <w:lang w:val="en-US"/>
        </w:rPr>
        <w:t xml:space="preserve"> </w:t>
      </w:r>
      <w:hyperlink r:id="rId33" w:history="1">
        <w:r w:rsidRPr="00A14E7B">
          <w:rPr>
            <w:rStyle w:val="Lienhypertexte"/>
            <w:sz w:val="20"/>
            <w:szCs w:val="16"/>
            <w:lang w:val="en-US"/>
          </w:rPr>
          <w:t xml:space="preserve">AS7058 EVALUATION KIT </w:t>
        </w:r>
        <w:proofErr w:type="spellStart"/>
        <w:r w:rsidRPr="00A14E7B">
          <w:rPr>
            <w:rStyle w:val="Lienhypertexte"/>
            <w:sz w:val="20"/>
            <w:szCs w:val="16"/>
            <w:lang w:val="en-US"/>
          </w:rPr>
          <w:t>ams</w:t>
        </w:r>
        <w:proofErr w:type="spellEnd"/>
        <w:r w:rsidRPr="00A14E7B">
          <w:rPr>
            <w:rStyle w:val="Lienhypertexte"/>
            <w:sz w:val="20"/>
            <w:szCs w:val="16"/>
            <w:lang w:val="en-US"/>
          </w:rPr>
          <w:t xml:space="preserve">-OSRAM USA INC. | Development Boards, Kits, Programmers | </w:t>
        </w:r>
        <w:proofErr w:type="spellStart"/>
        <w:r w:rsidRPr="00A14E7B">
          <w:rPr>
            <w:rStyle w:val="Lienhypertexte"/>
            <w:sz w:val="20"/>
            <w:szCs w:val="16"/>
            <w:lang w:val="en-US"/>
          </w:rPr>
          <w:t>DigiKey</w:t>
        </w:r>
        <w:proofErr w:type="spellEnd"/>
      </w:hyperlink>
    </w:p>
    <w:p w14:paraId="02BCF0D2" w14:textId="2CDA2406" w:rsidR="00A14E7B" w:rsidRPr="00505F9A" w:rsidRDefault="00A14E7B" w:rsidP="00A14E7B">
      <w:pPr>
        <w:tabs>
          <w:tab w:val="left" w:pos="5280"/>
        </w:tabs>
        <w:jc w:val="both"/>
        <w:rPr>
          <w:color w:val="002060"/>
          <w:sz w:val="16"/>
          <w:szCs w:val="12"/>
          <w:lang w:val="en-US"/>
        </w:rPr>
      </w:pPr>
      <w:r w:rsidRPr="00505F9A">
        <w:rPr>
          <w:color w:val="002060"/>
          <w:sz w:val="20"/>
          <w:lang w:val="en-US"/>
        </w:rPr>
        <w:t>Datasheet of the main component:</w:t>
      </w:r>
      <w:r w:rsidRPr="00505F9A">
        <w:rPr>
          <w:color w:val="002060"/>
          <w:lang w:val="en-US"/>
        </w:rPr>
        <w:t xml:space="preserve"> </w:t>
      </w:r>
      <w:hyperlink r:id="rId34" w:history="1">
        <w:r w:rsidRPr="00505F9A">
          <w:rPr>
            <w:rStyle w:val="Lienhypertexte"/>
            <w:color w:val="002060"/>
            <w:sz w:val="20"/>
            <w:szCs w:val="16"/>
            <w:lang w:val="en-US"/>
          </w:rPr>
          <w:t>AS7058_EV</w:t>
        </w:r>
        <w:r w:rsidRPr="00505F9A">
          <w:rPr>
            <w:rStyle w:val="Lienhypertexte"/>
            <w:color w:val="002060"/>
            <w:sz w:val="20"/>
            <w:szCs w:val="16"/>
            <w:lang w:val="en-US"/>
          </w:rPr>
          <w:t>K</w:t>
        </w:r>
        <w:r w:rsidRPr="00505F9A">
          <w:rPr>
            <w:rStyle w:val="Lienhypertexte"/>
            <w:color w:val="002060"/>
            <w:sz w:val="20"/>
            <w:szCs w:val="16"/>
            <w:lang w:val="en-US"/>
          </w:rPr>
          <w:t>_UG001052_1-00.pdf (ams-osram.com)</w:t>
        </w:r>
      </w:hyperlink>
      <w:r w:rsidRPr="00505F9A">
        <w:rPr>
          <w:color w:val="002060"/>
          <w:sz w:val="16"/>
          <w:szCs w:val="12"/>
          <w:lang w:val="en-US"/>
        </w:rPr>
        <w:t xml:space="preserve"> </w:t>
      </w:r>
    </w:p>
    <w:p w14:paraId="0E24CD50" w14:textId="39DE01BF" w:rsidR="00A14E7B" w:rsidRPr="00505F9A" w:rsidRDefault="00A14E7B" w:rsidP="00A14E7B">
      <w:pPr>
        <w:tabs>
          <w:tab w:val="left" w:pos="5280"/>
        </w:tabs>
        <w:jc w:val="both"/>
        <w:rPr>
          <w:color w:val="002060"/>
          <w:sz w:val="20"/>
          <w:szCs w:val="16"/>
          <w:lang w:val="en-US"/>
        </w:rPr>
      </w:pPr>
    </w:p>
    <w:p w14:paraId="256F4CB5" w14:textId="77777777" w:rsidR="00A14E7B" w:rsidRPr="00505F9A" w:rsidRDefault="00A14E7B" w:rsidP="00A14E7B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Evaluation board </w:t>
      </w:r>
    </w:p>
    <w:p w14:paraId="39DE79DF" w14:textId="34E52172" w:rsidR="00A14E7B" w:rsidRPr="00505F9A" w:rsidRDefault="00A14E7B" w:rsidP="00A14E7B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>ECG &amp; PPG</w:t>
      </w:r>
    </w:p>
    <w:p w14:paraId="26F640BF" w14:textId="20B7107F" w:rsidR="00A14E7B" w:rsidRPr="00505F9A" w:rsidRDefault="00A14E7B" w:rsidP="00A14E7B">
      <w:pPr>
        <w:pStyle w:val="Paragraphedeliste"/>
        <w:numPr>
          <w:ilvl w:val="0"/>
          <w:numId w:val="46"/>
        </w:numPr>
        <w:jc w:val="both"/>
        <w:rPr>
          <w:color w:val="002060"/>
          <w:sz w:val="22"/>
          <w:szCs w:val="18"/>
          <w:lang w:val="en-US"/>
        </w:rPr>
      </w:pPr>
      <w:r w:rsidRPr="00505F9A">
        <w:rPr>
          <w:color w:val="002060"/>
          <w:sz w:val="20"/>
          <w:szCs w:val="16"/>
          <w:lang w:val="en-US"/>
        </w:rPr>
        <w:t xml:space="preserve">Bluetooth Low Energy Board </w:t>
      </w:r>
    </w:p>
    <w:p w14:paraId="399D216E" w14:textId="77777777" w:rsidR="000E149D" w:rsidRDefault="000E149D" w:rsidP="00AB287A">
      <w:pPr>
        <w:jc w:val="both"/>
        <w:rPr>
          <w:lang w:val="en-US"/>
        </w:rPr>
      </w:pPr>
    </w:p>
    <w:p w14:paraId="2975B371" w14:textId="0C2B88A6" w:rsidR="000E149D" w:rsidRDefault="000E149D" w:rsidP="00AB287A">
      <w:pPr>
        <w:jc w:val="both"/>
        <w:rPr>
          <w:lang w:val="en-US"/>
        </w:rPr>
      </w:pPr>
    </w:p>
    <w:p w14:paraId="602A3088" w14:textId="47F0A39D" w:rsidR="000E149D" w:rsidRDefault="000E149D" w:rsidP="00AB287A">
      <w:pPr>
        <w:jc w:val="both"/>
        <w:rPr>
          <w:lang w:val="en-US"/>
        </w:rPr>
      </w:pPr>
    </w:p>
    <w:p w14:paraId="6059E96E" w14:textId="00338449" w:rsidR="000E149D" w:rsidRDefault="000E149D" w:rsidP="00AB287A">
      <w:pPr>
        <w:jc w:val="both"/>
        <w:rPr>
          <w:lang w:val="en-US"/>
        </w:rPr>
      </w:pPr>
    </w:p>
    <w:p w14:paraId="302AC3D5" w14:textId="728365FF" w:rsidR="000E149D" w:rsidRPr="003E06B7" w:rsidRDefault="003E06B7" w:rsidP="003E06B7">
      <w:pPr>
        <w:pStyle w:val="Titre1"/>
        <w:rPr>
          <w:lang w:val="en-US"/>
        </w:rPr>
      </w:pPr>
      <w:bookmarkStart w:id="17" w:name="_Toc170915275"/>
      <w:r w:rsidRPr="003E06B7">
        <w:rPr>
          <w:lang w:val="en-US"/>
        </w:rPr>
        <w:lastRenderedPageBreak/>
        <w:t>Conclusion</w:t>
      </w:r>
      <w:bookmarkEnd w:id="17"/>
      <w:r w:rsidRPr="003E06B7">
        <w:rPr>
          <w:lang w:val="en-US"/>
        </w:rPr>
        <w:t xml:space="preserve"> </w:t>
      </w:r>
    </w:p>
    <w:p w14:paraId="15843EC6" w14:textId="77777777" w:rsidR="003E06B7" w:rsidRPr="006C3E1A" w:rsidRDefault="003E06B7" w:rsidP="00AB287A">
      <w:pPr>
        <w:jc w:val="both"/>
        <w:rPr>
          <w:color w:val="002060"/>
          <w:sz w:val="20"/>
          <w:szCs w:val="16"/>
          <w:lang w:val="en-US"/>
        </w:rPr>
      </w:pPr>
    </w:p>
    <w:p w14:paraId="7EF5EF76" w14:textId="7B9511EA" w:rsidR="000E149D" w:rsidRDefault="006C3E1A" w:rsidP="00AB287A">
      <w:pPr>
        <w:jc w:val="both"/>
        <w:rPr>
          <w:color w:val="002060"/>
          <w:sz w:val="20"/>
          <w:szCs w:val="16"/>
          <w:lang w:val="en-US"/>
        </w:rPr>
      </w:pPr>
      <w:r w:rsidRPr="006C3E1A">
        <w:rPr>
          <w:color w:val="002060"/>
          <w:sz w:val="20"/>
          <w:szCs w:val="16"/>
          <w:lang w:val="en-US"/>
        </w:rPr>
        <w:t>AS7058 board</w:t>
      </w:r>
      <w:r w:rsidRPr="006C3E1A">
        <w:rPr>
          <w:color w:val="002060"/>
          <w:sz w:val="20"/>
          <w:szCs w:val="16"/>
          <w:lang w:val="en-US"/>
        </w:rPr>
        <w:t xml:space="preserve"> and </w:t>
      </w:r>
      <w:r w:rsidRPr="006C3E1A">
        <w:rPr>
          <w:color w:val="002060"/>
          <w:sz w:val="20"/>
          <w:szCs w:val="16"/>
          <w:lang w:val="en-US"/>
        </w:rPr>
        <w:t>AFE950EVM board</w:t>
      </w:r>
      <w:r>
        <w:rPr>
          <w:color w:val="002060"/>
          <w:sz w:val="20"/>
          <w:szCs w:val="16"/>
          <w:lang w:val="en-US"/>
        </w:rPr>
        <w:t xml:space="preserve"> are the best. In fact, ECG and PPG </w:t>
      </w:r>
      <w:r w:rsidR="00AF7AD4">
        <w:rPr>
          <w:color w:val="002060"/>
          <w:sz w:val="20"/>
          <w:szCs w:val="16"/>
          <w:lang w:val="en-US"/>
        </w:rPr>
        <w:t xml:space="preserve">can be monitored with </w:t>
      </w:r>
      <w:r>
        <w:rPr>
          <w:color w:val="002060"/>
          <w:sz w:val="20"/>
          <w:szCs w:val="16"/>
          <w:lang w:val="en-US"/>
        </w:rPr>
        <w:t xml:space="preserve">these boards. </w:t>
      </w:r>
    </w:p>
    <w:p w14:paraId="6ADFBECB" w14:textId="1DECBBCB" w:rsidR="006C3E1A" w:rsidRPr="006C3E1A" w:rsidRDefault="006C3E1A" w:rsidP="00AB287A">
      <w:pPr>
        <w:jc w:val="both"/>
        <w:rPr>
          <w:color w:val="002060"/>
          <w:sz w:val="20"/>
          <w:szCs w:val="16"/>
          <w:lang w:val="en-US"/>
        </w:rPr>
      </w:pPr>
    </w:p>
    <w:p w14:paraId="7B24EA00" w14:textId="20C21D83" w:rsidR="00FF6437" w:rsidRDefault="00FF6437" w:rsidP="00AB287A">
      <w:pPr>
        <w:jc w:val="both"/>
        <w:rPr>
          <w:color w:val="002060"/>
          <w:sz w:val="20"/>
          <w:szCs w:val="16"/>
          <w:lang w:val="en-US"/>
        </w:rPr>
      </w:pPr>
      <w:r>
        <w:rPr>
          <w:noProof/>
        </w:rPr>
        <w:drawing>
          <wp:anchor distT="0" distB="0" distL="114300" distR="114300" simplePos="0" relativeHeight="251696640" behindDoc="1" locked="0" layoutInCell="1" allowOverlap="1" wp14:anchorId="252943A4" wp14:editId="51C1A3DE">
            <wp:simplePos x="0" y="0"/>
            <wp:positionH relativeFrom="column">
              <wp:posOffset>16329</wp:posOffset>
            </wp:positionH>
            <wp:positionV relativeFrom="paragraph">
              <wp:posOffset>189865</wp:posOffset>
            </wp:positionV>
            <wp:extent cx="1336040" cy="750570"/>
            <wp:effectExtent l="19050" t="19050" r="0" b="0"/>
            <wp:wrapTight wrapText="bothSides">
              <wp:wrapPolygon edited="0">
                <wp:start x="-308" y="-548"/>
                <wp:lineTo x="-308" y="21381"/>
                <wp:lineTo x="21559" y="21381"/>
                <wp:lineTo x="21559" y="-548"/>
                <wp:lineTo x="-308" y="-548"/>
              </wp:wrapPolygon>
            </wp:wrapTight>
            <wp:docPr id="586827850" name="Image 1" descr="AFE4950EVM AFE4950 evaluation module for ultra-small integrated AFE for wearable optical heart-rate monitoring angled boar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E4950EVM AFE4950 evaluation module for ultra-small integrated AFE for wearable optical heart-rate monitoring angled board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75057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00D11" w14:textId="676FDB97" w:rsidR="00FF6437" w:rsidRDefault="00FF6437" w:rsidP="00AB287A">
      <w:pPr>
        <w:jc w:val="both"/>
        <w:rPr>
          <w:color w:val="002060"/>
          <w:sz w:val="20"/>
          <w:szCs w:val="16"/>
          <w:lang w:val="en-US"/>
        </w:rPr>
      </w:pPr>
    </w:p>
    <w:p w14:paraId="15AC336D" w14:textId="1D6C3A10" w:rsidR="000E149D" w:rsidRDefault="006C3E1A" w:rsidP="00AB287A">
      <w:pPr>
        <w:jc w:val="both"/>
        <w:rPr>
          <w:color w:val="002060"/>
          <w:sz w:val="20"/>
          <w:szCs w:val="16"/>
          <w:lang w:val="en-US"/>
        </w:rPr>
      </w:pPr>
      <w:r w:rsidRPr="006C3E1A">
        <w:rPr>
          <w:color w:val="002060"/>
          <w:sz w:val="20"/>
          <w:szCs w:val="16"/>
          <w:lang w:val="en-US"/>
        </w:rPr>
        <w:t>AFE950EVM board</w:t>
      </w:r>
      <w:r>
        <w:rPr>
          <w:color w:val="002060"/>
          <w:sz w:val="20"/>
          <w:szCs w:val="16"/>
          <w:lang w:val="en-US"/>
        </w:rPr>
        <w:t xml:space="preserve"> would be the best for a baby because we can use electrodes</w:t>
      </w:r>
      <w:r w:rsidR="00784044">
        <w:rPr>
          <w:color w:val="002060"/>
          <w:sz w:val="20"/>
          <w:szCs w:val="16"/>
          <w:lang w:val="en-US"/>
        </w:rPr>
        <w:t>. B</w:t>
      </w:r>
      <w:r>
        <w:rPr>
          <w:color w:val="002060"/>
          <w:sz w:val="20"/>
          <w:szCs w:val="16"/>
          <w:lang w:val="en-US"/>
        </w:rPr>
        <w:t>ut</w:t>
      </w:r>
      <w:r w:rsidR="00784044">
        <w:rPr>
          <w:color w:val="002060"/>
          <w:sz w:val="20"/>
          <w:szCs w:val="16"/>
          <w:lang w:val="en-US"/>
        </w:rPr>
        <w:t>,</w:t>
      </w:r>
      <w:r>
        <w:rPr>
          <w:color w:val="002060"/>
          <w:sz w:val="20"/>
          <w:szCs w:val="16"/>
          <w:lang w:val="en-US"/>
        </w:rPr>
        <w:t xml:space="preserve"> there is no Bluetooth module included on the board.</w:t>
      </w:r>
    </w:p>
    <w:p w14:paraId="7EEB82A4" w14:textId="6BA65270" w:rsidR="006C3E1A" w:rsidRDefault="006C3E1A" w:rsidP="00AB287A">
      <w:pPr>
        <w:jc w:val="both"/>
        <w:rPr>
          <w:lang w:val="en-US"/>
        </w:rPr>
      </w:pPr>
    </w:p>
    <w:p w14:paraId="05A32C67" w14:textId="3742861C" w:rsidR="00FF6437" w:rsidRDefault="00FF6437" w:rsidP="00AB287A">
      <w:pPr>
        <w:jc w:val="both"/>
        <w:rPr>
          <w:color w:val="002060"/>
          <w:sz w:val="20"/>
          <w:szCs w:val="16"/>
          <w:lang w:val="en-US"/>
        </w:rPr>
      </w:pPr>
      <w:r>
        <w:rPr>
          <w:noProof/>
        </w:rPr>
        <w:drawing>
          <wp:anchor distT="0" distB="0" distL="114300" distR="114300" simplePos="0" relativeHeight="251698688" behindDoc="1" locked="0" layoutInCell="1" allowOverlap="1" wp14:anchorId="18DB1DB1" wp14:editId="0CB8587D">
            <wp:simplePos x="0" y="0"/>
            <wp:positionH relativeFrom="column">
              <wp:posOffset>16510</wp:posOffset>
            </wp:positionH>
            <wp:positionV relativeFrom="paragraph">
              <wp:posOffset>194310</wp:posOffset>
            </wp:positionV>
            <wp:extent cx="1341120" cy="1247140"/>
            <wp:effectExtent l="19050" t="19050" r="0" b="0"/>
            <wp:wrapTight wrapText="bothSides">
              <wp:wrapPolygon edited="0">
                <wp:start x="-307" y="-330"/>
                <wp:lineTo x="-307" y="21446"/>
                <wp:lineTo x="21477" y="21446"/>
                <wp:lineTo x="21477" y="-330"/>
                <wp:lineTo x="-307" y="-330"/>
              </wp:wrapPolygon>
            </wp:wrapTight>
            <wp:docPr id="706478427" name="Image 2" descr="AS7058 EVALUATION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7058 EVALUATION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t="11697" r="8945" b="8716"/>
                    <a:stretch/>
                  </pic:blipFill>
                  <pic:spPr bwMode="auto">
                    <a:xfrm>
                      <a:off x="0" y="0"/>
                      <a:ext cx="1341120" cy="12471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26214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E9580" w14:textId="15DC15F1" w:rsidR="00FF6437" w:rsidRDefault="00FF6437" w:rsidP="00AB287A">
      <w:pPr>
        <w:jc w:val="both"/>
        <w:rPr>
          <w:color w:val="002060"/>
          <w:sz w:val="20"/>
          <w:szCs w:val="16"/>
          <w:lang w:val="en-US"/>
        </w:rPr>
      </w:pPr>
    </w:p>
    <w:p w14:paraId="263DFB5D" w14:textId="77777777" w:rsidR="00FF6437" w:rsidRDefault="00FF6437" w:rsidP="00AB287A">
      <w:pPr>
        <w:jc w:val="both"/>
        <w:rPr>
          <w:color w:val="002060"/>
          <w:sz w:val="20"/>
          <w:szCs w:val="16"/>
          <w:lang w:val="en-US"/>
        </w:rPr>
      </w:pPr>
    </w:p>
    <w:p w14:paraId="404E51E0" w14:textId="7FBF5205" w:rsidR="006C3E1A" w:rsidRDefault="006C3E1A" w:rsidP="00AB287A">
      <w:pPr>
        <w:jc w:val="both"/>
        <w:rPr>
          <w:lang w:val="en-US"/>
        </w:rPr>
      </w:pPr>
      <w:r w:rsidRPr="006C3E1A">
        <w:rPr>
          <w:color w:val="002060"/>
          <w:sz w:val="20"/>
          <w:szCs w:val="16"/>
          <w:lang w:val="en-US"/>
        </w:rPr>
        <w:t>AS7058 board</w:t>
      </w:r>
      <w:r>
        <w:rPr>
          <w:color w:val="002060"/>
          <w:sz w:val="20"/>
          <w:szCs w:val="16"/>
          <w:lang w:val="en-US"/>
        </w:rPr>
        <w:t xml:space="preserve"> is good because there is a Bluetooth module</w:t>
      </w:r>
      <w:r w:rsidR="00C07A5F">
        <w:rPr>
          <w:color w:val="002060"/>
          <w:sz w:val="20"/>
          <w:szCs w:val="16"/>
          <w:lang w:val="en-US"/>
        </w:rPr>
        <w:t>. B</w:t>
      </w:r>
      <w:r>
        <w:rPr>
          <w:color w:val="002060"/>
          <w:sz w:val="20"/>
          <w:szCs w:val="16"/>
          <w:lang w:val="en-US"/>
        </w:rPr>
        <w:t>ut</w:t>
      </w:r>
      <w:r w:rsidR="00C07A5F">
        <w:rPr>
          <w:color w:val="002060"/>
          <w:sz w:val="20"/>
          <w:szCs w:val="16"/>
          <w:lang w:val="en-US"/>
        </w:rPr>
        <w:t>,</w:t>
      </w:r>
      <w:r>
        <w:rPr>
          <w:color w:val="002060"/>
          <w:sz w:val="20"/>
          <w:szCs w:val="16"/>
          <w:lang w:val="en-US"/>
        </w:rPr>
        <w:t xml:space="preserve"> </w:t>
      </w:r>
      <w:r w:rsidR="002630EC">
        <w:rPr>
          <w:color w:val="002060"/>
          <w:sz w:val="20"/>
          <w:szCs w:val="16"/>
          <w:lang w:val="en-US"/>
        </w:rPr>
        <w:t xml:space="preserve">the way to collect data is not easy to use with babies. The solution could be to use wire and a new connector. </w:t>
      </w:r>
    </w:p>
    <w:p w14:paraId="77A490DF" w14:textId="77777777" w:rsidR="000E149D" w:rsidRDefault="000E149D" w:rsidP="00AB287A">
      <w:pPr>
        <w:jc w:val="both"/>
        <w:rPr>
          <w:lang w:val="en-US"/>
        </w:rPr>
      </w:pPr>
    </w:p>
    <w:p w14:paraId="3CF4632E" w14:textId="77777777" w:rsidR="000E149D" w:rsidRDefault="000E149D" w:rsidP="00AB287A">
      <w:pPr>
        <w:jc w:val="both"/>
        <w:rPr>
          <w:lang w:val="en-US"/>
        </w:rPr>
      </w:pPr>
    </w:p>
    <w:p w14:paraId="040AC474" w14:textId="77777777" w:rsidR="000E149D" w:rsidRDefault="000E149D" w:rsidP="00AB287A">
      <w:pPr>
        <w:jc w:val="both"/>
        <w:rPr>
          <w:lang w:val="en-US"/>
        </w:rPr>
      </w:pPr>
    </w:p>
    <w:p w14:paraId="47FA7392" w14:textId="0B4640DC" w:rsidR="00D51E80" w:rsidRDefault="00D51E80" w:rsidP="00AB287A">
      <w:pPr>
        <w:jc w:val="both"/>
        <w:rPr>
          <w:lang w:val="en-US"/>
        </w:rPr>
      </w:pPr>
    </w:p>
    <w:p w14:paraId="57F8CF21" w14:textId="3BA63680" w:rsidR="00D51E80" w:rsidRDefault="00D51E80" w:rsidP="00AB287A">
      <w:pPr>
        <w:jc w:val="both"/>
        <w:rPr>
          <w:lang w:val="en-US"/>
        </w:rPr>
      </w:pPr>
    </w:p>
    <w:p w14:paraId="3A335B81" w14:textId="77777777" w:rsidR="002B104A" w:rsidRPr="00530EBB" w:rsidRDefault="002B104A" w:rsidP="00AB287A">
      <w:pPr>
        <w:jc w:val="both"/>
        <w:rPr>
          <w:lang w:val="en-US"/>
        </w:rPr>
      </w:pPr>
    </w:p>
    <w:p w14:paraId="3B67F402" w14:textId="77777777" w:rsidR="002B104A" w:rsidRPr="00AB287A" w:rsidRDefault="002B104A" w:rsidP="00AB287A">
      <w:pPr>
        <w:jc w:val="both"/>
        <w:rPr>
          <w:lang w:val="en-US"/>
        </w:rPr>
      </w:pPr>
    </w:p>
    <w:sectPr w:rsidR="002B104A" w:rsidRPr="00AB287A" w:rsidSect="00E332B5">
      <w:headerReference w:type="default" r:id="rId35"/>
      <w:footerReference w:type="default" r:id="rId36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BBC05" w14:textId="77777777" w:rsidR="006850B9" w:rsidRDefault="006850B9" w:rsidP="00A91D75">
      <w:r>
        <w:separator/>
      </w:r>
    </w:p>
  </w:endnote>
  <w:endnote w:type="continuationSeparator" w:id="0">
    <w:p w14:paraId="42BEBDBA" w14:textId="77777777" w:rsidR="006850B9" w:rsidRDefault="006850B9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1F1F3A" w:themeColor="accent6" w:themeShade="80"/>
      </w:rPr>
      <w:id w:val="-712809107"/>
      <w:docPartObj>
        <w:docPartGallery w:val="Page Numbers (Bottom of Page)"/>
        <w:docPartUnique/>
      </w:docPartObj>
    </w:sdtPr>
    <w:sdtContent>
      <w:sdt>
        <w:sdtPr>
          <w:rPr>
            <w:color w:val="1F1F3A" w:themeColor="accent6" w:themeShade="80"/>
          </w:rPr>
          <w:id w:val="1728636285"/>
          <w:docPartObj>
            <w:docPartGallery w:val="Page Numbers (Top of Page)"/>
            <w:docPartUnique/>
          </w:docPartObj>
        </w:sdtPr>
        <w:sdtContent>
          <w:p w14:paraId="02BA7258" w14:textId="62C99766" w:rsidR="00931722" w:rsidRPr="00931722" w:rsidRDefault="00931722">
            <w:pPr>
              <w:pStyle w:val="Pieddepage"/>
              <w:jc w:val="center"/>
              <w:rPr>
                <w:color w:val="1F1F3A" w:themeColor="accent6" w:themeShade="80"/>
              </w:rPr>
            </w:pPr>
            <w:r w:rsidRPr="00931722">
              <w:rPr>
                <w:color w:val="1F1F3A" w:themeColor="accent6" w:themeShade="80"/>
              </w:rPr>
              <w:t xml:space="preserve">Page </w:t>
            </w:r>
            <w:r w:rsidRPr="00931722">
              <w:rPr>
                <w:b/>
                <w:bCs/>
                <w:color w:val="1F1F3A" w:themeColor="accent6" w:themeShade="80"/>
                <w:szCs w:val="24"/>
              </w:rPr>
              <w:fldChar w:fldCharType="begin"/>
            </w:r>
            <w:r w:rsidRPr="00931722">
              <w:rPr>
                <w:b/>
                <w:bCs/>
                <w:color w:val="1F1F3A" w:themeColor="accent6" w:themeShade="80"/>
              </w:rPr>
              <w:instrText>PAGE</w:instrText>
            </w:r>
            <w:r w:rsidRPr="00931722">
              <w:rPr>
                <w:b/>
                <w:bCs/>
                <w:color w:val="1F1F3A" w:themeColor="accent6" w:themeShade="80"/>
                <w:szCs w:val="24"/>
              </w:rPr>
              <w:fldChar w:fldCharType="separate"/>
            </w:r>
            <w:r w:rsidRPr="00931722">
              <w:rPr>
                <w:b/>
                <w:bCs/>
                <w:color w:val="1F1F3A" w:themeColor="accent6" w:themeShade="80"/>
              </w:rPr>
              <w:t>2</w:t>
            </w:r>
            <w:r w:rsidRPr="00931722">
              <w:rPr>
                <w:b/>
                <w:bCs/>
                <w:color w:val="1F1F3A" w:themeColor="accent6" w:themeShade="80"/>
                <w:szCs w:val="24"/>
              </w:rPr>
              <w:fldChar w:fldCharType="end"/>
            </w:r>
            <w:r w:rsidRPr="00931722">
              <w:rPr>
                <w:color w:val="1F1F3A" w:themeColor="accent6" w:themeShade="80"/>
              </w:rPr>
              <w:t xml:space="preserve"> sur </w:t>
            </w:r>
            <w:r w:rsidRPr="00931722">
              <w:rPr>
                <w:b/>
                <w:bCs/>
                <w:color w:val="1F1F3A" w:themeColor="accent6" w:themeShade="80"/>
                <w:szCs w:val="24"/>
              </w:rPr>
              <w:fldChar w:fldCharType="begin"/>
            </w:r>
            <w:r w:rsidRPr="00931722">
              <w:rPr>
                <w:b/>
                <w:bCs/>
                <w:color w:val="1F1F3A" w:themeColor="accent6" w:themeShade="80"/>
              </w:rPr>
              <w:instrText>NUMPAGES</w:instrText>
            </w:r>
            <w:r w:rsidRPr="00931722">
              <w:rPr>
                <w:b/>
                <w:bCs/>
                <w:color w:val="1F1F3A" w:themeColor="accent6" w:themeShade="80"/>
                <w:szCs w:val="24"/>
              </w:rPr>
              <w:fldChar w:fldCharType="separate"/>
            </w:r>
            <w:r w:rsidRPr="00931722">
              <w:rPr>
                <w:b/>
                <w:bCs/>
                <w:color w:val="1F1F3A" w:themeColor="accent6" w:themeShade="80"/>
              </w:rPr>
              <w:t>2</w:t>
            </w:r>
            <w:r w:rsidRPr="00931722">
              <w:rPr>
                <w:b/>
                <w:bCs/>
                <w:color w:val="1F1F3A" w:themeColor="accent6" w:themeShade="80"/>
                <w:szCs w:val="24"/>
              </w:rPr>
              <w:fldChar w:fldCharType="end"/>
            </w:r>
          </w:p>
        </w:sdtContent>
      </w:sdt>
    </w:sdtContent>
  </w:sdt>
  <w:p w14:paraId="5B04670F" w14:textId="77777777" w:rsidR="00931722" w:rsidRDefault="009317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CF813" w14:textId="77777777" w:rsidR="006850B9" w:rsidRDefault="006850B9" w:rsidP="00A91D75">
      <w:r>
        <w:separator/>
      </w:r>
    </w:p>
  </w:footnote>
  <w:footnote w:type="continuationSeparator" w:id="0">
    <w:p w14:paraId="4B01DA46" w14:textId="77777777" w:rsidR="006850B9" w:rsidRDefault="006850B9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3395DAF5" w14:textId="77777777" w:rsidTr="00A7217A">
      <w:trPr>
        <w:trHeight w:val="1060"/>
      </w:trPr>
      <w:tc>
        <w:tcPr>
          <w:tcW w:w="5861" w:type="dxa"/>
        </w:tcPr>
        <w:p w14:paraId="0CD146A0" w14:textId="3A9DDFC1" w:rsidR="008759A8" w:rsidRDefault="00024E50" w:rsidP="00A7217A">
          <w:pPr>
            <w:pStyle w:val="En-tte"/>
            <w:spacing w:after="0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70620439" wp14:editId="428D2390">
                <wp:simplePos x="0" y="0"/>
                <wp:positionH relativeFrom="column">
                  <wp:posOffset>33655</wp:posOffset>
                </wp:positionH>
                <wp:positionV relativeFrom="paragraph">
                  <wp:posOffset>224790</wp:posOffset>
                </wp:positionV>
                <wp:extent cx="685800" cy="471900"/>
                <wp:effectExtent l="0" t="0" r="0" b="4445"/>
                <wp:wrapNone/>
                <wp:docPr id="535792193" name="Image 3" descr="Résultat d’images pour ulster univers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ésultat d’images pour ulster univers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4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00000">
            <w:pict w14:anchorId="69696199">
              <v:line id="Connecteur droit 17" o:spid="_x0000_s1026" alt="ligne droit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strokecolor="#262140 [3213]" strokeweight="4.5pt">
                <w10:wrap type="none"/>
                <w10:anchorlock/>
              </v:line>
            </w:pict>
          </w:r>
        </w:p>
      </w:tc>
      <w:tc>
        <w:tcPr>
          <w:tcW w:w="6420" w:type="dxa"/>
        </w:tcPr>
        <w:p w14:paraId="538F17EE" w14:textId="5425E76D" w:rsidR="008759A8" w:rsidRDefault="00000000" w:rsidP="00A7217A">
          <w:pPr>
            <w:pStyle w:val="En-tte"/>
            <w:spacing w:after="0"/>
            <w:jc w:val="right"/>
          </w:pPr>
          <w:r>
            <w:rPr>
              <w:noProof/>
            </w:rPr>
            <w:pict w14:anchorId="767824DA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 20" o:spid="_x0000_s1025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<v:textbox inset="0,0,0,0">
                  <w:txbxContent>
                    <w:p w14:paraId="10AE87A7" w14:textId="63CA329D" w:rsidR="00D476F7" w:rsidRPr="00D476F7" w:rsidRDefault="00D476F7" w:rsidP="00E332B5">
                      <w:pPr>
                        <w:pStyle w:val="Sous-titre"/>
                      </w:pPr>
                    </w:p>
                  </w:txbxContent>
                </v:textbox>
              </v:shape>
            </w:pic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05163DFA"/>
    <w:multiLevelType w:val="hybridMultilevel"/>
    <w:tmpl w:val="7F7E96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76270"/>
    <w:multiLevelType w:val="hybridMultilevel"/>
    <w:tmpl w:val="4F82A78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E1A2D"/>
    <w:multiLevelType w:val="hybridMultilevel"/>
    <w:tmpl w:val="3D4E4D86"/>
    <w:lvl w:ilvl="0" w:tplc="8F7298B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F12B8"/>
    <w:multiLevelType w:val="hybridMultilevel"/>
    <w:tmpl w:val="8B2A373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10496"/>
    <w:multiLevelType w:val="hybridMultilevel"/>
    <w:tmpl w:val="9F20F9E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D21CD"/>
    <w:multiLevelType w:val="hybridMultilevel"/>
    <w:tmpl w:val="715432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68564C"/>
    <w:multiLevelType w:val="hybridMultilevel"/>
    <w:tmpl w:val="1CBCDFC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32B9D"/>
    <w:multiLevelType w:val="hybridMultilevel"/>
    <w:tmpl w:val="6614790A"/>
    <w:lvl w:ilvl="0" w:tplc="EAB6DB1A">
      <w:start w:val="1"/>
      <w:numFmt w:val="bullet"/>
      <w:pStyle w:val="Listenum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B30CF3"/>
    <w:multiLevelType w:val="hybridMultilevel"/>
    <w:tmpl w:val="D6F658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D7F4B"/>
    <w:multiLevelType w:val="hybridMultilevel"/>
    <w:tmpl w:val="8D44EB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E7FCE"/>
    <w:multiLevelType w:val="hybridMultilevel"/>
    <w:tmpl w:val="005077F6"/>
    <w:lvl w:ilvl="0" w:tplc="98B4BA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FA4BAD"/>
    <w:multiLevelType w:val="hybridMultilevel"/>
    <w:tmpl w:val="3CD0735C"/>
    <w:lvl w:ilvl="0" w:tplc="5378B4A2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09" w:hanging="360"/>
      </w:pPr>
    </w:lvl>
    <w:lvl w:ilvl="2" w:tplc="040C001B" w:tentative="1">
      <w:start w:val="1"/>
      <w:numFmt w:val="lowerRoman"/>
      <w:lvlText w:val="%3."/>
      <w:lvlJc w:val="right"/>
      <w:pPr>
        <w:ind w:left="1829" w:hanging="180"/>
      </w:pPr>
    </w:lvl>
    <w:lvl w:ilvl="3" w:tplc="040C000F" w:tentative="1">
      <w:start w:val="1"/>
      <w:numFmt w:val="decimal"/>
      <w:lvlText w:val="%4."/>
      <w:lvlJc w:val="left"/>
      <w:pPr>
        <w:ind w:left="2549" w:hanging="360"/>
      </w:pPr>
    </w:lvl>
    <w:lvl w:ilvl="4" w:tplc="040C0019" w:tentative="1">
      <w:start w:val="1"/>
      <w:numFmt w:val="lowerLetter"/>
      <w:lvlText w:val="%5."/>
      <w:lvlJc w:val="left"/>
      <w:pPr>
        <w:ind w:left="3269" w:hanging="360"/>
      </w:pPr>
    </w:lvl>
    <w:lvl w:ilvl="5" w:tplc="040C001B" w:tentative="1">
      <w:start w:val="1"/>
      <w:numFmt w:val="lowerRoman"/>
      <w:lvlText w:val="%6."/>
      <w:lvlJc w:val="right"/>
      <w:pPr>
        <w:ind w:left="3989" w:hanging="180"/>
      </w:pPr>
    </w:lvl>
    <w:lvl w:ilvl="6" w:tplc="040C000F" w:tentative="1">
      <w:start w:val="1"/>
      <w:numFmt w:val="decimal"/>
      <w:lvlText w:val="%7."/>
      <w:lvlJc w:val="left"/>
      <w:pPr>
        <w:ind w:left="4709" w:hanging="360"/>
      </w:pPr>
    </w:lvl>
    <w:lvl w:ilvl="7" w:tplc="040C0019" w:tentative="1">
      <w:start w:val="1"/>
      <w:numFmt w:val="lowerLetter"/>
      <w:lvlText w:val="%8."/>
      <w:lvlJc w:val="left"/>
      <w:pPr>
        <w:ind w:left="5429" w:hanging="360"/>
      </w:pPr>
    </w:lvl>
    <w:lvl w:ilvl="8" w:tplc="040C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5" w15:restartNumberingAfterBreak="0">
    <w:nsid w:val="32F17B91"/>
    <w:multiLevelType w:val="hybridMultilevel"/>
    <w:tmpl w:val="EEF26110"/>
    <w:lvl w:ilvl="0" w:tplc="FC66811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color w:val="9A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88C1D14"/>
    <w:multiLevelType w:val="hybridMultilevel"/>
    <w:tmpl w:val="74F2C86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0860A11"/>
    <w:multiLevelType w:val="hybridMultilevel"/>
    <w:tmpl w:val="B3C63BB8"/>
    <w:lvl w:ilvl="0" w:tplc="040C0001">
      <w:start w:val="1"/>
      <w:numFmt w:val="bullet"/>
      <w:lvlText w:val=""/>
      <w:lvlJc w:val="left"/>
      <w:pPr>
        <w:ind w:left="14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20" w15:restartNumberingAfterBreak="0">
    <w:nsid w:val="40CB6AB0"/>
    <w:multiLevelType w:val="hybridMultilevel"/>
    <w:tmpl w:val="B784D318"/>
    <w:lvl w:ilvl="0" w:tplc="040C000F">
      <w:start w:val="1"/>
      <w:numFmt w:val="decimal"/>
      <w:lvlText w:val="%1."/>
      <w:lvlJc w:val="left"/>
      <w:pPr>
        <w:ind w:left="1109" w:hanging="360"/>
      </w:pPr>
    </w:lvl>
    <w:lvl w:ilvl="1" w:tplc="040C0019" w:tentative="1">
      <w:start w:val="1"/>
      <w:numFmt w:val="lowerLetter"/>
      <w:lvlText w:val="%2."/>
      <w:lvlJc w:val="left"/>
      <w:pPr>
        <w:ind w:left="1829" w:hanging="360"/>
      </w:pPr>
    </w:lvl>
    <w:lvl w:ilvl="2" w:tplc="040C001B" w:tentative="1">
      <w:start w:val="1"/>
      <w:numFmt w:val="lowerRoman"/>
      <w:lvlText w:val="%3."/>
      <w:lvlJc w:val="right"/>
      <w:pPr>
        <w:ind w:left="2549" w:hanging="180"/>
      </w:pPr>
    </w:lvl>
    <w:lvl w:ilvl="3" w:tplc="040C000F" w:tentative="1">
      <w:start w:val="1"/>
      <w:numFmt w:val="decimal"/>
      <w:lvlText w:val="%4."/>
      <w:lvlJc w:val="left"/>
      <w:pPr>
        <w:ind w:left="3269" w:hanging="360"/>
      </w:pPr>
    </w:lvl>
    <w:lvl w:ilvl="4" w:tplc="040C0019" w:tentative="1">
      <w:start w:val="1"/>
      <w:numFmt w:val="lowerLetter"/>
      <w:lvlText w:val="%5."/>
      <w:lvlJc w:val="left"/>
      <w:pPr>
        <w:ind w:left="3989" w:hanging="360"/>
      </w:pPr>
    </w:lvl>
    <w:lvl w:ilvl="5" w:tplc="040C001B" w:tentative="1">
      <w:start w:val="1"/>
      <w:numFmt w:val="lowerRoman"/>
      <w:lvlText w:val="%6."/>
      <w:lvlJc w:val="right"/>
      <w:pPr>
        <w:ind w:left="4709" w:hanging="180"/>
      </w:pPr>
    </w:lvl>
    <w:lvl w:ilvl="6" w:tplc="040C000F" w:tentative="1">
      <w:start w:val="1"/>
      <w:numFmt w:val="decimal"/>
      <w:lvlText w:val="%7."/>
      <w:lvlJc w:val="left"/>
      <w:pPr>
        <w:ind w:left="5429" w:hanging="360"/>
      </w:pPr>
    </w:lvl>
    <w:lvl w:ilvl="7" w:tplc="040C0019" w:tentative="1">
      <w:start w:val="1"/>
      <w:numFmt w:val="lowerLetter"/>
      <w:lvlText w:val="%8."/>
      <w:lvlJc w:val="left"/>
      <w:pPr>
        <w:ind w:left="6149" w:hanging="360"/>
      </w:pPr>
    </w:lvl>
    <w:lvl w:ilvl="8" w:tplc="040C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21" w15:restartNumberingAfterBreak="0">
    <w:nsid w:val="436D6F0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24445C3"/>
    <w:multiLevelType w:val="hybridMultilevel"/>
    <w:tmpl w:val="DFE87AF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02002AA"/>
    <w:multiLevelType w:val="hybridMultilevel"/>
    <w:tmpl w:val="9AE6D052"/>
    <w:lvl w:ilvl="0" w:tplc="CFAE015C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7C14EB"/>
    <w:multiLevelType w:val="multilevel"/>
    <w:tmpl w:val="B0B20D5A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28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D6F0759"/>
    <w:multiLevelType w:val="hybridMultilevel"/>
    <w:tmpl w:val="E2B02BD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00118"/>
    <w:multiLevelType w:val="hybridMultilevel"/>
    <w:tmpl w:val="40544D1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170B3"/>
    <w:multiLevelType w:val="hybridMultilevel"/>
    <w:tmpl w:val="D5965E56"/>
    <w:lvl w:ilvl="0" w:tplc="5F20BA22">
      <w:start w:val="1"/>
      <w:numFmt w:val="upperRoman"/>
      <w:pStyle w:val="UUInternship"/>
      <w:lvlText w:val="%1."/>
      <w:lvlJc w:val="left"/>
      <w:pPr>
        <w:ind w:left="1080" w:hanging="72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9A0F0E"/>
    <w:multiLevelType w:val="hybridMultilevel"/>
    <w:tmpl w:val="F21CD70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768851">
    <w:abstractNumId w:val="2"/>
  </w:num>
  <w:num w:numId="2" w16cid:durableId="1763720787">
    <w:abstractNumId w:val="2"/>
    <w:lvlOverride w:ilvl="0">
      <w:startOverride w:val="1"/>
    </w:lvlOverride>
  </w:num>
  <w:num w:numId="3" w16cid:durableId="142047141">
    <w:abstractNumId w:val="16"/>
  </w:num>
  <w:num w:numId="4" w16cid:durableId="948126737">
    <w:abstractNumId w:val="2"/>
    <w:lvlOverride w:ilvl="0">
      <w:startOverride w:val="1"/>
    </w:lvlOverride>
  </w:num>
  <w:num w:numId="5" w16cid:durableId="1300458260">
    <w:abstractNumId w:val="2"/>
    <w:lvlOverride w:ilvl="0">
      <w:startOverride w:val="1"/>
    </w:lvlOverride>
  </w:num>
  <w:num w:numId="6" w16cid:durableId="1072044260">
    <w:abstractNumId w:val="2"/>
    <w:lvlOverride w:ilvl="0">
      <w:startOverride w:val="1"/>
    </w:lvlOverride>
  </w:num>
  <w:num w:numId="7" w16cid:durableId="686980385">
    <w:abstractNumId w:val="2"/>
    <w:lvlOverride w:ilvl="0">
      <w:startOverride w:val="1"/>
    </w:lvlOverride>
  </w:num>
  <w:num w:numId="8" w16cid:durableId="153911230">
    <w:abstractNumId w:val="0"/>
  </w:num>
  <w:num w:numId="9" w16cid:durableId="924339230">
    <w:abstractNumId w:val="32"/>
  </w:num>
  <w:num w:numId="10" w16cid:durableId="1479688437">
    <w:abstractNumId w:val="27"/>
  </w:num>
  <w:num w:numId="11" w16cid:durableId="720129455">
    <w:abstractNumId w:val="27"/>
    <w:lvlOverride w:ilvl="0">
      <w:lvl w:ilvl="0">
        <w:start w:val="1"/>
        <w:numFmt w:val="bullet"/>
        <w:pStyle w:val="Listepuce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491292511">
    <w:abstractNumId w:val="27"/>
  </w:num>
  <w:num w:numId="13" w16cid:durableId="2010596466">
    <w:abstractNumId w:val="27"/>
  </w:num>
  <w:num w:numId="14" w16cid:durableId="1644693727">
    <w:abstractNumId w:val="27"/>
    <w:lvlOverride w:ilvl="0">
      <w:lvl w:ilvl="0">
        <w:start w:val="1"/>
        <w:numFmt w:val="bullet"/>
        <w:pStyle w:val="Listepuce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77542680">
    <w:abstractNumId w:val="27"/>
    <w:lvlOverride w:ilvl="0">
      <w:lvl w:ilvl="0">
        <w:start w:val="1"/>
        <w:numFmt w:val="bullet"/>
        <w:pStyle w:val="Listepuce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35508325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2640510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937061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174774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9812197">
    <w:abstractNumId w:val="22"/>
  </w:num>
  <w:num w:numId="21" w16cid:durableId="1476679473">
    <w:abstractNumId w:val="25"/>
  </w:num>
  <w:num w:numId="22" w16cid:durableId="281575140">
    <w:abstractNumId w:val="18"/>
  </w:num>
  <w:num w:numId="23" w16cid:durableId="1514222131">
    <w:abstractNumId w:val="10"/>
  </w:num>
  <w:num w:numId="24" w16cid:durableId="331765832">
    <w:abstractNumId w:val="1"/>
  </w:num>
  <w:num w:numId="25" w16cid:durableId="877276518">
    <w:abstractNumId w:val="24"/>
  </w:num>
  <w:num w:numId="26" w16cid:durableId="210045318">
    <w:abstractNumId w:val="28"/>
  </w:num>
  <w:num w:numId="27" w16cid:durableId="221140480">
    <w:abstractNumId w:val="31"/>
  </w:num>
  <w:num w:numId="28" w16cid:durableId="497312042">
    <w:abstractNumId w:val="15"/>
  </w:num>
  <w:num w:numId="29" w16cid:durableId="1468550549">
    <w:abstractNumId w:val="13"/>
  </w:num>
  <w:num w:numId="30" w16cid:durableId="2038118308">
    <w:abstractNumId w:val="21"/>
  </w:num>
  <w:num w:numId="31" w16cid:durableId="1594762">
    <w:abstractNumId w:val="26"/>
  </w:num>
  <w:num w:numId="32" w16cid:durableId="900990077">
    <w:abstractNumId w:val="29"/>
  </w:num>
  <w:num w:numId="33" w16cid:durableId="1612589079">
    <w:abstractNumId w:val="5"/>
  </w:num>
  <w:num w:numId="34" w16cid:durableId="1905018725">
    <w:abstractNumId w:val="7"/>
  </w:num>
  <w:num w:numId="35" w16cid:durableId="664816772">
    <w:abstractNumId w:val="17"/>
  </w:num>
  <w:num w:numId="36" w16cid:durableId="2104104753">
    <w:abstractNumId w:val="11"/>
  </w:num>
  <w:num w:numId="37" w16cid:durableId="480388923">
    <w:abstractNumId w:val="8"/>
  </w:num>
  <w:num w:numId="38" w16cid:durableId="1209998425">
    <w:abstractNumId w:val="14"/>
  </w:num>
  <w:num w:numId="39" w16cid:durableId="209079535">
    <w:abstractNumId w:val="20"/>
  </w:num>
  <w:num w:numId="40" w16cid:durableId="1788815928">
    <w:abstractNumId w:val="23"/>
  </w:num>
  <w:num w:numId="41" w16cid:durableId="422648376">
    <w:abstractNumId w:val="6"/>
  </w:num>
  <w:num w:numId="42" w16cid:durableId="1895040590">
    <w:abstractNumId w:val="9"/>
  </w:num>
  <w:num w:numId="43" w16cid:durableId="670642290">
    <w:abstractNumId w:val="19"/>
  </w:num>
  <w:num w:numId="44" w16cid:durableId="1549679052">
    <w:abstractNumId w:val="3"/>
  </w:num>
  <w:num w:numId="45" w16cid:durableId="218709119">
    <w:abstractNumId w:val="4"/>
  </w:num>
  <w:num w:numId="46" w16cid:durableId="1196775809">
    <w:abstractNumId w:val="33"/>
  </w:num>
  <w:num w:numId="47" w16cid:durableId="1769889532">
    <w:abstractNumId w:val="12"/>
  </w:num>
  <w:num w:numId="48" w16cid:durableId="17230745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attachedTemplate r:id="rId1"/>
  <w:defaultTabStop w:val="720"/>
  <w:hyphenationZone w:val="425"/>
  <w:characterSpacingControl w:val="doNotCompress"/>
  <w:hdrShapeDefaults>
    <o:shapedefaults v:ext="edit" spidmax="210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24E50"/>
    <w:rsid w:val="000167DB"/>
    <w:rsid w:val="00020EB9"/>
    <w:rsid w:val="0002111D"/>
    <w:rsid w:val="00023ED7"/>
    <w:rsid w:val="00024E50"/>
    <w:rsid w:val="000506DA"/>
    <w:rsid w:val="00056B98"/>
    <w:rsid w:val="00060B43"/>
    <w:rsid w:val="000621CC"/>
    <w:rsid w:val="00067E54"/>
    <w:rsid w:val="000779ED"/>
    <w:rsid w:val="000823C8"/>
    <w:rsid w:val="0008484F"/>
    <w:rsid w:val="0009128D"/>
    <w:rsid w:val="00093012"/>
    <w:rsid w:val="000A6E52"/>
    <w:rsid w:val="000B034D"/>
    <w:rsid w:val="000B2EBB"/>
    <w:rsid w:val="000B5E1C"/>
    <w:rsid w:val="000C1E3B"/>
    <w:rsid w:val="000C2349"/>
    <w:rsid w:val="000D0E39"/>
    <w:rsid w:val="000D41FF"/>
    <w:rsid w:val="000D7D99"/>
    <w:rsid w:val="000E149D"/>
    <w:rsid w:val="000E680D"/>
    <w:rsid w:val="000F2B1D"/>
    <w:rsid w:val="000F6F8D"/>
    <w:rsid w:val="001036C9"/>
    <w:rsid w:val="00112B62"/>
    <w:rsid w:val="0011416B"/>
    <w:rsid w:val="0011444B"/>
    <w:rsid w:val="001228F9"/>
    <w:rsid w:val="00127510"/>
    <w:rsid w:val="00135105"/>
    <w:rsid w:val="00140953"/>
    <w:rsid w:val="001433B3"/>
    <w:rsid w:val="001658CC"/>
    <w:rsid w:val="00171569"/>
    <w:rsid w:val="001725DA"/>
    <w:rsid w:val="00175BCE"/>
    <w:rsid w:val="001762EA"/>
    <w:rsid w:val="00182353"/>
    <w:rsid w:val="00184B35"/>
    <w:rsid w:val="001856AA"/>
    <w:rsid w:val="001865F2"/>
    <w:rsid w:val="0019334A"/>
    <w:rsid w:val="001957C4"/>
    <w:rsid w:val="00195F0D"/>
    <w:rsid w:val="00197F08"/>
    <w:rsid w:val="001A00EE"/>
    <w:rsid w:val="001A4A57"/>
    <w:rsid w:val="001B0749"/>
    <w:rsid w:val="001C15EF"/>
    <w:rsid w:val="001C3601"/>
    <w:rsid w:val="001D0CAA"/>
    <w:rsid w:val="001D14F5"/>
    <w:rsid w:val="001D5A1F"/>
    <w:rsid w:val="001E59F3"/>
    <w:rsid w:val="001F17CA"/>
    <w:rsid w:val="001F63BF"/>
    <w:rsid w:val="00203DC4"/>
    <w:rsid w:val="00205528"/>
    <w:rsid w:val="0020563C"/>
    <w:rsid w:val="002063EE"/>
    <w:rsid w:val="00221669"/>
    <w:rsid w:val="00226FF2"/>
    <w:rsid w:val="00244B83"/>
    <w:rsid w:val="00246E31"/>
    <w:rsid w:val="00256B5D"/>
    <w:rsid w:val="00256BEC"/>
    <w:rsid w:val="00256D6C"/>
    <w:rsid w:val="0026275F"/>
    <w:rsid w:val="00262872"/>
    <w:rsid w:val="002630EC"/>
    <w:rsid w:val="00271F73"/>
    <w:rsid w:val="002751AA"/>
    <w:rsid w:val="002933F7"/>
    <w:rsid w:val="00293C19"/>
    <w:rsid w:val="00294F87"/>
    <w:rsid w:val="002970B2"/>
    <w:rsid w:val="002B104A"/>
    <w:rsid w:val="002B6FDE"/>
    <w:rsid w:val="002C686F"/>
    <w:rsid w:val="002D57F6"/>
    <w:rsid w:val="002D607A"/>
    <w:rsid w:val="002D70A2"/>
    <w:rsid w:val="002E10DC"/>
    <w:rsid w:val="002E4A06"/>
    <w:rsid w:val="002E5117"/>
    <w:rsid w:val="002E6274"/>
    <w:rsid w:val="002E664E"/>
    <w:rsid w:val="002F4110"/>
    <w:rsid w:val="002F4DBB"/>
    <w:rsid w:val="002F7EA2"/>
    <w:rsid w:val="00307352"/>
    <w:rsid w:val="003105AF"/>
    <w:rsid w:val="00320EFA"/>
    <w:rsid w:val="003238E3"/>
    <w:rsid w:val="00326B3D"/>
    <w:rsid w:val="00331624"/>
    <w:rsid w:val="00332904"/>
    <w:rsid w:val="00342438"/>
    <w:rsid w:val="00345746"/>
    <w:rsid w:val="00350E1F"/>
    <w:rsid w:val="00372B2A"/>
    <w:rsid w:val="00374880"/>
    <w:rsid w:val="00391BD9"/>
    <w:rsid w:val="003A72BA"/>
    <w:rsid w:val="003B07BC"/>
    <w:rsid w:val="003B1E78"/>
    <w:rsid w:val="003C2DBB"/>
    <w:rsid w:val="003C58F5"/>
    <w:rsid w:val="003C619A"/>
    <w:rsid w:val="003D54F1"/>
    <w:rsid w:val="003D6B3C"/>
    <w:rsid w:val="003E06B7"/>
    <w:rsid w:val="003E5F70"/>
    <w:rsid w:val="003E5FCB"/>
    <w:rsid w:val="003E7DF1"/>
    <w:rsid w:val="003F429C"/>
    <w:rsid w:val="003F5207"/>
    <w:rsid w:val="00406B79"/>
    <w:rsid w:val="0041389F"/>
    <w:rsid w:val="004143B9"/>
    <w:rsid w:val="00415ADD"/>
    <w:rsid w:val="00417317"/>
    <w:rsid w:val="00423226"/>
    <w:rsid w:val="0043238D"/>
    <w:rsid w:val="004327B8"/>
    <w:rsid w:val="00434483"/>
    <w:rsid w:val="00435FB2"/>
    <w:rsid w:val="00442160"/>
    <w:rsid w:val="0045187B"/>
    <w:rsid w:val="00452657"/>
    <w:rsid w:val="00456F7A"/>
    <w:rsid w:val="00457332"/>
    <w:rsid w:val="00460284"/>
    <w:rsid w:val="00460BEB"/>
    <w:rsid w:val="004619E4"/>
    <w:rsid w:val="00486FA2"/>
    <w:rsid w:val="004938C3"/>
    <w:rsid w:val="0049797A"/>
    <w:rsid w:val="00497EEF"/>
    <w:rsid w:val="004F116F"/>
    <w:rsid w:val="004F3E5F"/>
    <w:rsid w:val="00505F9A"/>
    <w:rsid w:val="00511493"/>
    <w:rsid w:val="00522BE9"/>
    <w:rsid w:val="00530EBB"/>
    <w:rsid w:val="00534C55"/>
    <w:rsid w:val="005368D5"/>
    <w:rsid w:val="0054213A"/>
    <w:rsid w:val="00551526"/>
    <w:rsid w:val="005562E9"/>
    <w:rsid w:val="00563712"/>
    <w:rsid w:val="00564493"/>
    <w:rsid w:val="00564875"/>
    <w:rsid w:val="0057286F"/>
    <w:rsid w:val="00577305"/>
    <w:rsid w:val="00584A45"/>
    <w:rsid w:val="00586782"/>
    <w:rsid w:val="00592355"/>
    <w:rsid w:val="00593F53"/>
    <w:rsid w:val="0059694D"/>
    <w:rsid w:val="005A766D"/>
    <w:rsid w:val="005B1525"/>
    <w:rsid w:val="005B2ADF"/>
    <w:rsid w:val="005C2E0B"/>
    <w:rsid w:val="005E0B63"/>
    <w:rsid w:val="005E6BF5"/>
    <w:rsid w:val="006013AA"/>
    <w:rsid w:val="00605032"/>
    <w:rsid w:val="0060731A"/>
    <w:rsid w:val="00612619"/>
    <w:rsid w:val="006219BA"/>
    <w:rsid w:val="00637DB0"/>
    <w:rsid w:val="006448B5"/>
    <w:rsid w:val="006547B3"/>
    <w:rsid w:val="00655335"/>
    <w:rsid w:val="00661AA5"/>
    <w:rsid w:val="00670489"/>
    <w:rsid w:val="00674FE8"/>
    <w:rsid w:val="00683D56"/>
    <w:rsid w:val="006843E0"/>
    <w:rsid w:val="006850B9"/>
    <w:rsid w:val="006865A1"/>
    <w:rsid w:val="00687FEF"/>
    <w:rsid w:val="006956C5"/>
    <w:rsid w:val="00697206"/>
    <w:rsid w:val="006A1858"/>
    <w:rsid w:val="006A4811"/>
    <w:rsid w:val="006A4A7E"/>
    <w:rsid w:val="006A5A55"/>
    <w:rsid w:val="006B58D9"/>
    <w:rsid w:val="006B5F61"/>
    <w:rsid w:val="006C3B86"/>
    <w:rsid w:val="006C3E1A"/>
    <w:rsid w:val="006C7B4F"/>
    <w:rsid w:val="006D0872"/>
    <w:rsid w:val="006D6706"/>
    <w:rsid w:val="006E0EC2"/>
    <w:rsid w:val="006E26A7"/>
    <w:rsid w:val="006E6882"/>
    <w:rsid w:val="006F0BED"/>
    <w:rsid w:val="006F113F"/>
    <w:rsid w:val="006F5E4F"/>
    <w:rsid w:val="006F6477"/>
    <w:rsid w:val="00710EB7"/>
    <w:rsid w:val="00720B72"/>
    <w:rsid w:val="00752536"/>
    <w:rsid w:val="007548EE"/>
    <w:rsid w:val="00756B10"/>
    <w:rsid w:val="00760843"/>
    <w:rsid w:val="00776AF1"/>
    <w:rsid w:val="007772A7"/>
    <w:rsid w:val="00784044"/>
    <w:rsid w:val="007A0BD6"/>
    <w:rsid w:val="007A6CEB"/>
    <w:rsid w:val="007A7216"/>
    <w:rsid w:val="007B0DFA"/>
    <w:rsid w:val="007B1574"/>
    <w:rsid w:val="007B347B"/>
    <w:rsid w:val="007B7B9F"/>
    <w:rsid w:val="007C3C17"/>
    <w:rsid w:val="007C7B06"/>
    <w:rsid w:val="007D130D"/>
    <w:rsid w:val="007D3765"/>
    <w:rsid w:val="007D392D"/>
    <w:rsid w:val="007D7D72"/>
    <w:rsid w:val="007E04CE"/>
    <w:rsid w:val="007E2062"/>
    <w:rsid w:val="007E5775"/>
    <w:rsid w:val="007E5E59"/>
    <w:rsid w:val="007F7DA8"/>
    <w:rsid w:val="00801C8C"/>
    <w:rsid w:val="00806DAC"/>
    <w:rsid w:val="00811B13"/>
    <w:rsid w:val="008152E1"/>
    <w:rsid w:val="008177ED"/>
    <w:rsid w:val="00823D33"/>
    <w:rsid w:val="00827324"/>
    <w:rsid w:val="00830324"/>
    <w:rsid w:val="00850EF7"/>
    <w:rsid w:val="0085198C"/>
    <w:rsid w:val="00853820"/>
    <w:rsid w:val="00854013"/>
    <w:rsid w:val="00856E6E"/>
    <w:rsid w:val="00861471"/>
    <w:rsid w:val="008726D6"/>
    <w:rsid w:val="00872CD1"/>
    <w:rsid w:val="008759A8"/>
    <w:rsid w:val="008839F7"/>
    <w:rsid w:val="00886900"/>
    <w:rsid w:val="00890294"/>
    <w:rsid w:val="008A15FE"/>
    <w:rsid w:val="008A19FD"/>
    <w:rsid w:val="008A1B84"/>
    <w:rsid w:val="008B0AFF"/>
    <w:rsid w:val="008B46AB"/>
    <w:rsid w:val="008C6E7E"/>
    <w:rsid w:val="008D421B"/>
    <w:rsid w:val="008E707B"/>
    <w:rsid w:val="008F6471"/>
    <w:rsid w:val="00902B44"/>
    <w:rsid w:val="00903997"/>
    <w:rsid w:val="00903AB7"/>
    <w:rsid w:val="00911CD5"/>
    <w:rsid w:val="00911F01"/>
    <w:rsid w:val="00911F32"/>
    <w:rsid w:val="00914014"/>
    <w:rsid w:val="00916F70"/>
    <w:rsid w:val="009210A6"/>
    <w:rsid w:val="00924378"/>
    <w:rsid w:val="00924BDC"/>
    <w:rsid w:val="00926627"/>
    <w:rsid w:val="00931722"/>
    <w:rsid w:val="0093501A"/>
    <w:rsid w:val="0093785D"/>
    <w:rsid w:val="00942AFB"/>
    <w:rsid w:val="00942F2C"/>
    <w:rsid w:val="00944D7A"/>
    <w:rsid w:val="00962A37"/>
    <w:rsid w:val="00976C84"/>
    <w:rsid w:val="0097737C"/>
    <w:rsid w:val="00983B04"/>
    <w:rsid w:val="009840E2"/>
    <w:rsid w:val="00987989"/>
    <w:rsid w:val="0099248E"/>
    <w:rsid w:val="00994397"/>
    <w:rsid w:val="00997DB2"/>
    <w:rsid w:val="009A088D"/>
    <w:rsid w:val="009A0F76"/>
    <w:rsid w:val="009C1A69"/>
    <w:rsid w:val="009C3AC2"/>
    <w:rsid w:val="009C3C65"/>
    <w:rsid w:val="009C63F7"/>
    <w:rsid w:val="009D29F3"/>
    <w:rsid w:val="009D7D3A"/>
    <w:rsid w:val="009F0096"/>
    <w:rsid w:val="009F0CE7"/>
    <w:rsid w:val="009F0E26"/>
    <w:rsid w:val="009F62F2"/>
    <w:rsid w:val="009F7386"/>
    <w:rsid w:val="009F75C8"/>
    <w:rsid w:val="00A03BCD"/>
    <w:rsid w:val="00A0607F"/>
    <w:rsid w:val="00A061F7"/>
    <w:rsid w:val="00A14E7B"/>
    <w:rsid w:val="00A24E4B"/>
    <w:rsid w:val="00A318C9"/>
    <w:rsid w:val="00A354C0"/>
    <w:rsid w:val="00A36AEC"/>
    <w:rsid w:val="00A51843"/>
    <w:rsid w:val="00A679B4"/>
    <w:rsid w:val="00A71AA8"/>
    <w:rsid w:val="00A7217A"/>
    <w:rsid w:val="00A7224C"/>
    <w:rsid w:val="00A730FB"/>
    <w:rsid w:val="00A75B03"/>
    <w:rsid w:val="00A86068"/>
    <w:rsid w:val="00A91007"/>
    <w:rsid w:val="00A91D75"/>
    <w:rsid w:val="00AB287A"/>
    <w:rsid w:val="00AC343A"/>
    <w:rsid w:val="00AE45F8"/>
    <w:rsid w:val="00AE4B40"/>
    <w:rsid w:val="00AF757F"/>
    <w:rsid w:val="00AF7AD4"/>
    <w:rsid w:val="00B07E08"/>
    <w:rsid w:val="00B2064E"/>
    <w:rsid w:val="00B24E34"/>
    <w:rsid w:val="00B3788E"/>
    <w:rsid w:val="00B419F5"/>
    <w:rsid w:val="00B52356"/>
    <w:rsid w:val="00B537AC"/>
    <w:rsid w:val="00B55466"/>
    <w:rsid w:val="00B563D1"/>
    <w:rsid w:val="00B56F07"/>
    <w:rsid w:val="00B62938"/>
    <w:rsid w:val="00B649FF"/>
    <w:rsid w:val="00B65511"/>
    <w:rsid w:val="00B749A9"/>
    <w:rsid w:val="00B81D46"/>
    <w:rsid w:val="00B8787F"/>
    <w:rsid w:val="00B91E55"/>
    <w:rsid w:val="00B92648"/>
    <w:rsid w:val="00B92762"/>
    <w:rsid w:val="00B933B1"/>
    <w:rsid w:val="00BA59D7"/>
    <w:rsid w:val="00BB0BD4"/>
    <w:rsid w:val="00BB13E6"/>
    <w:rsid w:val="00BB1835"/>
    <w:rsid w:val="00BB7ECF"/>
    <w:rsid w:val="00BC2E32"/>
    <w:rsid w:val="00BD2972"/>
    <w:rsid w:val="00BD68D8"/>
    <w:rsid w:val="00BE6755"/>
    <w:rsid w:val="00BF2D48"/>
    <w:rsid w:val="00BF3082"/>
    <w:rsid w:val="00BF3566"/>
    <w:rsid w:val="00C03504"/>
    <w:rsid w:val="00C038C2"/>
    <w:rsid w:val="00C05297"/>
    <w:rsid w:val="00C07A5F"/>
    <w:rsid w:val="00C12F98"/>
    <w:rsid w:val="00C242FA"/>
    <w:rsid w:val="00C45E7A"/>
    <w:rsid w:val="00C4798D"/>
    <w:rsid w:val="00C50FEA"/>
    <w:rsid w:val="00C52B78"/>
    <w:rsid w:val="00C568AA"/>
    <w:rsid w:val="00C619CC"/>
    <w:rsid w:val="00C6252A"/>
    <w:rsid w:val="00C6323A"/>
    <w:rsid w:val="00C63F96"/>
    <w:rsid w:val="00C72BAC"/>
    <w:rsid w:val="00C84FAD"/>
    <w:rsid w:val="00C87193"/>
    <w:rsid w:val="00C879AF"/>
    <w:rsid w:val="00C9252D"/>
    <w:rsid w:val="00C93E57"/>
    <w:rsid w:val="00CA68DE"/>
    <w:rsid w:val="00CB19E0"/>
    <w:rsid w:val="00CB27A1"/>
    <w:rsid w:val="00CC0536"/>
    <w:rsid w:val="00CC1976"/>
    <w:rsid w:val="00CC2048"/>
    <w:rsid w:val="00CC22F4"/>
    <w:rsid w:val="00CC2BFB"/>
    <w:rsid w:val="00CC3C46"/>
    <w:rsid w:val="00CD16C8"/>
    <w:rsid w:val="00CE5FA6"/>
    <w:rsid w:val="00CE75CE"/>
    <w:rsid w:val="00CF2349"/>
    <w:rsid w:val="00D041BA"/>
    <w:rsid w:val="00D062A9"/>
    <w:rsid w:val="00D0782B"/>
    <w:rsid w:val="00D14C4F"/>
    <w:rsid w:val="00D21F4D"/>
    <w:rsid w:val="00D300E1"/>
    <w:rsid w:val="00D32767"/>
    <w:rsid w:val="00D379FC"/>
    <w:rsid w:val="00D476F7"/>
    <w:rsid w:val="00D51E80"/>
    <w:rsid w:val="00D52DFF"/>
    <w:rsid w:val="00D55CBC"/>
    <w:rsid w:val="00D641BA"/>
    <w:rsid w:val="00D67144"/>
    <w:rsid w:val="00D80D62"/>
    <w:rsid w:val="00D8412D"/>
    <w:rsid w:val="00D8631A"/>
    <w:rsid w:val="00D8730B"/>
    <w:rsid w:val="00D87CD8"/>
    <w:rsid w:val="00D95351"/>
    <w:rsid w:val="00D967DD"/>
    <w:rsid w:val="00D969F5"/>
    <w:rsid w:val="00D96B86"/>
    <w:rsid w:val="00D974D4"/>
    <w:rsid w:val="00DA1D10"/>
    <w:rsid w:val="00DA3193"/>
    <w:rsid w:val="00DA3E52"/>
    <w:rsid w:val="00DA3EEE"/>
    <w:rsid w:val="00DB1481"/>
    <w:rsid w:val="00DB3139"/>
    <w:rsid w:val="00DC6421"/>
    <w:rsid w:val="00DC7B1B"/>
    <w:rsid w:val="00DD4FF3"/>
    <w:rsid w:val="00DE0D15"/>
    <w:rsid w:val="00DE4829"/>
    <w:rsid w:val="00DF0C40"/>
    <w:rsid w:val="00DF1CFA"/>
    <w:rsid w:val="00DF5AB6"/>
    <w:rsid w:val="00E01AA4"/>
    <w:rsid w:val="00E13B78"/>
    <w:rsid w:val="00E25EA8"/>
    <w:rsid w:val="00E30234"/>
    <w:rsid w:val="00E32214"/>
    <w:rsid w:val="00E32E83"/>
    <w:rsid w:val="00E332B5"/>
    <w:rsid w:val="00E354CA"/>
    <w:rsid w:val="00E36231"/>
    <w:rsid w:val="00E37FA5"/>
    <w:rsid w:val="00E431A1"/>
    <w:rsid w:val="00E456C9"/>
    <w:rsid w:val="00E45A5D"/>
    <w:rsid w:val="00E47F55"/>
    <w:rsid w:val="00E523C3"/>
    <w:rsid w:val="00E5388E"/>
    <w:rsid w:val="00E60003"/>
    <w:rsid w:val="00E6016B"/>
    <w:rsid w:val="00E67DAF"/>
    <w:rsid w:val="00E859E9"/>
    <w:rsid w:val="00E94B95"/>
    <w:rsid w:val="00EB1523"/>
    <w:rsid w:val="00EB3126"/>
    <w:rsid w:val="00EB537D"/>
    <w:rsid w:val="00EB79B0"/>
    <w:rsid w:val="00ED0FDD"/>
    <w:rsid w:val="00ED2593"/>
    <w:rsid w:val="00ED659A"/>
    <w:rsid w:val="00ED6905"/>
    <w:rsid w:val="00EE3D03"/>
    <w:rsid w:val="00EE7594"/>
    <w:rsid w:val="00EF17C2"/>
    <w:rsid w:val="00EF64C7"/>
    <w:rsid w:val="00EF686B"/>
    <w:rsid w:val="00F123CC"/>
    <w:rsid w:val="00F21F15"/>
    <w:rsid w:val="00F41424"/>
    <w:rsid w:val="00F6048E"/>
    <w:rsid w:val="00F61F25"/>
    <w:rsid w:val="00F645DA"/>
    <w:rsid w:val="00F73168"/>
    <w:rsid w:val="00F7365E"/>
    <w:rsid w:val="00F7517D"/>
    <w:rsid w:val="00F75B8A"/>
    <w:rsid w:val="00F87AC7"/>
    <w:rsid w:val="00FA107D"/>
    <w:rsid w:val="00FB44C8"/>
    <w:rsid w:val="00FC004E"/>
    <w:rsid w:val="00FD0204"/>
    <w:rsid w:val="00FD0885"/>
    <w:rsid w:val="00FD1E80"/>
    <w:rsid w:val="00FE02C6"/>
    <w:rsid w:val="00FE0D74"/>
    <w:rsid w:val="00FE3D2C"/>
    <w:rsid w:val="00FE454E"/>
    <w:rsid w:val="00FE4ADB"/>
    <w:rsid w:val="00FE4C08"/>
    <w:rsid w:val="00FE6411"/>
    <w:rsid w:val="00FF4F20"/>
    <w:rsid w:val="00FF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07"/>
    <o:shapelayout v:ext="edit">
      <o:idmap v:ext="edit" data="2"/>
    </o:shapelayout>
  </w:shapeDefaults>
  <w:decimalSymbol w:val=","/>
  <w:listSeparator w:val=";"/>
  <w14:docId w14:val="3CEDC397"/>
  <w15:docId w15:val="{2587E9C0-8A7E-4FF1-9CA7-9B485030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E4484" w:themeColor="text1" w:themeTint="BF"/>
        <w:lang w:val="fr-FR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itre1">
    <w:name w:val="heading 1"/>
    <w:basedOn w:val="Normal"/>
    <w:next w:val="Normal"/>
    <w:link w:val="Titre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itre2">
    <w:name w:val="heading 2"/>
    <w:basedOn w:val="Normal"/>
    <w:next w:val="Normal"/>
    <w:link w:val="Titre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itre3">
    <w:name w:val="heading 3"/>
    <w:basedOn w:val="Normal"/>
    <w:next w:val="Normal"/>
    <w:link w:val="Titre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depageCar">
    <w:name w:val="Pied de page Car"/>
    <w:basedOn w:val="Policepardfaut"/>
    <w:link w:val="Pieddepage"/>
    <w:uiPriority w:val="99"/>
    <w:rPr>
      <w:color w:val="ECBD17" w:themeColor="accent1" w:themeShade="BF"/>
    </w:rPr>
  </w:style>
  <w:style w:type="paragraph" w:styleId="Sous-titre">
    <w:name w:val="Subtitle"/>
    <w:basedOn w:val="Normal"/>
    <w:link w:val="Sous-titreCar"/>
    <w:uiPriority w:val="2"/>
    <w:unhideWhenUsed/>
    <w:qFormat/>
    <w:rsid w:val="00E332B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-tte">
    <w:name w:val="header"/>
    <w:basedOn w:val="Normal"/>
    <w:link w:val="En-tteCar"/>
    <w:uiPriority w:val="99"/>
    <w:pPr>
      <w:spacing w:after="38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color w:val="4E4484" w:themeColor="text1" w:themeTint="BF"/>
      <w:sz w:val="20"/>
    </w:rPr>
  </w:style>
  <w:style w:type="table" w:styleId="Grilledutableau">
    <w:name w:val="Table Grid"/>
    <w:basedOn w:val="Tableau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itre3Car">
    <w:name w:val="Titre 3 Car"/>
    <w:basedOn w:val="Policepardfaut"/>
    <w:link w:val="Titre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re">
    <w:name w:val="Title"/>
    <w:basedOn w:val="Normal"/>
    <w:link w:val="Titre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reCar">
    <w:name w:val="Titre Car"/>
    <w:basedOn w:val="Policepardfaut"/>
    <w:link w:val="Titr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</w:rPr>
  </w:style>
  <w:style w:type="character" w:styleId="lev">
    <w:name w:val="Strong"/>
    <w:basedOn w:val="Policepardfaut"/>
    <w:uiPriority w:val="6"/>
    <w:qFormat/>
    <w:rPr>
      <w:b/>
      <w:bCs/>
    </w:rPr>
  </w:style>
  <w:style w:type="character" w:customStyle="1" w:styleId="Sous-titreCar">
    <w:name w:val="Sous-titre Car"/>
    <w:basedOn w:val="Policepardfaut"/>
    <w:link w:val="Sous-titre"/>
    <w:uiPriority w:val="2"/>
    <w:rsid w:val="00E332B5"/>
    <w:rPr>
      <w:rFonts w:asciiTheme="majorHAnsi" w:hAnsiTheme="majorHAnsi"/>
      <w:b/>
      <w:color w:val="3A3363" w:themeColor="text2"/>
      <w:sz w:val="36"/>
      <w:szCs w:val="36"/>
    </w:rPr>
  </w:style>
  <w:style w:type="paragraph" w:styleId="Sansinterligne">
    <w:name w:val="No Spacing"/>
    <w:link w:val="SansinterligneCar"/>
    <w:uiPriority w:val="98"/>
    <w:unhideWhenUsed/>
    <w:qFormat/>
    <w:pPr>
      <w:spacing w:after="0" w:line="240" w:lineRule="auto"/>
    </w:pPr>
  </w:style>
  <w:style w:type="paragraph" w:customStyle="1" w:styleId="Coordonnes">
    <w:name w:val="Coordonnées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8484F"/>
    <w:pPr>
      <w:tabs>
        <w:tab w:val="right" w:leader="underscore" w:pos="8424"/>
      </w:tabs>
      <w:spacing w:before="40" w:after="100" w:line="288" w:lineRule="auto"/>
    </w:pPr>
    <w:rPr>
      <w:b/>
      <w:bCs/>
      <w:noProof/>
      <w:kern w:val="20"/>
      <w:lang w:val="en-US"/>
    </w:rPr>
  </w:style>
  <w:style w:type="character" w:customStyle="1" w:styleId="Titre1Car">
    <w:name w:val="Titre 1 Car"/>
    <w:basedOn w:val="Policepardfaut"/>
    <w:link w:val="Titre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itre2Car">
    <w:name w:val="Titre 2 Car"/>
    <w:basedOn w:val="Policepardfaut"/>
    <w:link w:val="Titre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tion">
    <w:name w:val="Quote"/>
    <w:basedOn w:val="Normal"/>
    <w:next w:val="Normal"/>
    <w:link w:val="Citation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tionCar">
    <w:name w:val="Citation Car"/>
    <w:basedOn w:val="Policepardfaut"/>
    <w:link w:val="Citation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ar">
    <w:name w:val="Signature Car"/>
    <w:basedOn w:val="Policepardfau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ansinterligneCar">
    <w:name w:val="Sans interligne Car"/>
    <w:basedOn w:val="Policepardfaut"/>
    <w:link w:val="Sansinterligne"/>
    <w:uiPriority w:val="98"/>
  </w:style>
  <w:style w:type="paragraph" w:styleId="Listepuce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enumros">
    <w:name w:val="List Number"/>
    <w:basedOn w:val="Listenumros2"/>
    <w:uiPriority w:val="9"/>
    <w:unhideWhenUsed/>
    <w:qFormat/>
    <w:rsid w:val="00D476F7"/>
  </w:style>
  <w:style w:type="paragraph" w:styleId="Listenum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eaufinancier">
    <w:name w:val="Tableau financier"/>
    <w:basedOn w:val="Tableau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Marquedecommentaire">
    <w:name w:val="annotation reference"/>
    <w:basedOn w:val="Policepardfaut"/>
    <w:uiPriority w:val="99"/>
    <w:semiHidden/>
    <w:unhideWhenUsed/>
    <w:rPr>
      <w:sz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semiHidden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</w:rPr>
  </w:style>
  <w:style w:type="table" w:styleId="Ombrageclair">
    <w:name w:val="Light Shading"/>
    <w:basedOn w:val="Tableau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sation">
    <w:name w:val="Organis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Lgende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Miseenvidence2">
    <w:name w:val="Mise en évidence 2"/>
    <w:basedOn w:val="Normal"/>
    <w:link w:val="Caractredemiseenvidence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actredemiseenvidence2">
    <w:name w:val="Caractère de mise en évidence 2"/>
    <w:basedOn w:val="Policepardfaut"/>
    <w:link w:val="Miseenvidence2"/>
    <w:uiPriority w:val="8"/>
    <w:rsid w:val="002063EE"/>
    <w:rPr>
      <w:b/>
      <w:color w:val="262140" w:themeColor="text1"/>
      <w:spacing w:val="20"/>
      <w:sz w:val="24"/>
    </w:rPr>
  </w:style>
  <w:style w:type="paragraph" w:styleId="TM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E523C3"/>
    <w:rPr>
      <w:color w:val="ECBE18" w:themeColor="hyperlink"/>
      <w:u w:val="single"/>
    </w:rPr>
  </w:style>
  <w:style w:type="table" w:styleId="TableauListe1Clair-Accentuation6">
    <w:name w:val="List Table 1 Light Accent 6"/>
    <w:basedOn w:val="Tableau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Paragraphedeliste">
    <w:name w:val="List Paragraph"/>
    <w:basedOn w:val="Normal"/>
    <w:link w:val="ParagraphedelisteCar"/>
    <w:uiPriority w:val="34"/>
    <w:qFormat/>
    <w:rsid w:val="00ED0FDD"/>
    <w:pPr>
      <w:ind w:left="720"/>
    </w:pPr>
  </w:style>
  <w:style w:type="character" w:styleId="Lienhypertextesuivivisit">
    <w:name w:val="FollowedHyperlink"/>
    <w:basedOn w:val="Policepardfaut"/>
    <w:uiPriority w:val="99"/>
    <w:semiHidden/>
    <w:unhideWhenUsed/>
    <w:rsid w:val="009F0CE7"/>
    <w:rPr>
      <w:color w:val="ECBE18" w:themeColor="followedHyperlink"/>
      <w:u w:val="single"/>
    </w:rPr>
  </w:style>
  <w:style w:type="paragraph" w:customStyle="1" w:styleId="UUInternship">
    <w:name w:val="UU_Internship"/>
    <w:basedOn w:val="Paragraphedeliste"/>
    <w:link w:val="UUInternshipCar"/>
    <w:qFormat/>
    <w:rsid w:val="00CA68DE"/>
    <w:pPr>
      <w:numPr>
        <w:numId w:val="27"/>
      </w:numPr>
    </w:pPr>
    <w:rPr>
      <w:rFonts w:asciiTheme="majorHAnsi" w:eastAsiaTheme="majorEastAsia" w:hAnsiTheme="majorHAnsi" w:cstheme="majorBidi"/>
      <w:b/>
      <w:bCs/>
      <w:caps/>
      <w:sz w:val="40"/>
      <w:szCs w:val="16"/>
      <w:u w:val="single"/>
      <w:lang w:val="en-US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CA68DE"/>
    <w:rPr>
      <w:color w:val="262140" w:themeColor="text1"/>
      <w:sz w:val="24"/>
    </w:rPr>
  </w:style>
  <w:style w:type="character" w:customStyle="1" w:styleId="UUInternshipCar">
    <w:name w:val="UU_Internship Car"/>
    <w:basedOn w:val="ParagraphedelisteCar"/>
    <w:link w:val="UUInternship"/>
    <w:rsid w:val="00CA68DE"/>
    <w:rPr>
      <w:rFonts w:asciiTheme="majorHAnsi" w:eastAsiaTheme="majorEastAsia" w:hAnsiTheme="majorHAnsi" w:cstheme="majorBidi"/>
      <w:b/>
      <w:bCs/>
      <w:caps/>
      <w:color w:val="262140" w:themeColor="text1"/>
      <w:sz w:val="40"/>
      <w:szCs w:val="16"/>
      <w:u w:val="single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rsid w:val="00E332B5"/>
    <w:pPr>
      <w:spacing w:after="100" w:line="259" w:lineRule="auto"/>
      <w:ind w:left="440"/>
      <w:contextualSpacing w:val="0"/>
    </w:pPr>
    <w:rPr>
      <w:rFonts w:eastAsiaTheme="minorEastAsia" w:cs="Times New Roman"/>
      <w:color w:val="auto"/>
      <w:sz w:val="22"/>
      <w:szCs w:val="22"/>
      <w:lang w:eastAsia="zh-CN"/>
    </w:rPr>
  </w:style>
  <w:style w:type="character" w:styleId="Mentionnonrsolue">
    <w:name w:val="Unresolved Mention"/>
    <w:basedOn w:val="Policepardfaut"/>
    <w:uiPriority w:val="99"/>
    <w:semiHidden/>
    <w:unhideWhenUsed/>
    <w:rsid w:val="008D421B"/>
    <w:rPr>
      <w:color w:val="605E5C"/>
      <w:shd w:val="clear" w:color="auto" w:fill="E1DFDD"/>
    </w:rPr>
  </w:style>
  <w:style w:type="character" w:customStyle="1" w:styleId="normaltextrun">
    <w:name w:val="normaltextrun"/>
    <w:basedOn w:val="Policepardfaut"/>
    <w:rsid w:val="00256B5D"/>
  </w:style>
  <w:style w:type="paragraph" w:styleId="Notedefin">
    <w:name w:val="endnote text"/>
    <w:basedOn w:val="Normal"/>
    <w:link w:val="NotedefinCar"/>
    <w:uiPriority w:val="99"/>
    <w:semiHidden/>
    <w:unhideWhenUsed/>
    <w:rsid w:val="000167DB"/>
    <w:pPr>
      <w:spacing w:line="240" w:lineRule="auto"/>
      <w:contextualSpacing w:val="0"/>
    </w:pPr>
    <w:rPr>
      <w:rFonts w:eastAsiaTheme="minorEastAsia"/>
      <w:color w:val="auto"/>
      <w:kern w:val="2"/>
      <w:sz w:val="20"/>
      <w:lang w:eastAsia="zh-CN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0167DB"/>
    <w:rPr>
      <w:rFonts w:eastAsiaTheme="minorEastAsia"/>
      <w:color w:val="auto"/>
      <w:kern w:val="2"/>
      <w:lang w:eastAsia="zh-CN"/>
    </w:rPr>
  </w:style>
  <w:style w:type="character" w:styleId="Appeldenotedefin">
    <w:name w:val="endnote reference"/>
    <w:basedOn w:val="Policepardfaut"/>
    <w:uiPriority w:val="99"/>
    <w:semiHidden/>
    <w:unhideWhenUsed/>
    <w:rsid w:val="000167DB"/>
    <w:rPr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DA3E52"/>
    <w:pPr>
      <w:ind w:left="480" w:hanging="480"/>
    </w:pPr>
    <w:rPr>
      <w:rFonts w:cstheme="minorHAnsi"/>
      <w:small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3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analog.com/en/products/ad8232.html" TargetMode="External"/><Relationship Id="rId26" Type="http://schemas.openxmlformats.org/officeDocument/2006/relationships/hyperlink" Target="https://www.analog.com/en/resources/evaluation-hardware-and-software/evaluation-boards-kits/max86165evkit.html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look.ams-osram.com/m/63b474f0cbcddb6/original/AS7058_EVK_UG001052_1-00.pdf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learn.sparkfun.com/tutorials/ad8232-heart-rate-monitor-hookup-guide/al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9.png"/><Relationship Id="rId33" Type="http://schemas.openxmlformats.org/officeDocument/2006/relationships/hyperlink" Target="https://www.digikey.com/en/products/detail/ams-osram-usa-inc/AS7058-EVALUATION-KIT/21806168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analog.com/media/en/technical-documentation/user-guides/AD8232-EVALZ_UG-514.pdf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analog.com/media/en/technical-documentation/data-sheets/AD8232.pdf" TargetMode="External"/><Relationship Id="rId24" Type="http://schemas.openxmlformats.org/officeDocument/2006/relationships/hyperlink" Target="https://docs.rs-online.com/01cf/0900766b81533fc5.pdf" TargetMode="External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svg"/><Relationship Id="rId23" Type="http://schemas.openxmlformats.org/officeDocument/2006/relationships/hyperlink" Target="https://docs.rs-online.com/59f7/A700000008493302.pdf" TargetMode="External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s://www.analog.com/media/en/technical-documentation/data-sheets/ad8232.pdf" TargetMode="External"/><Relationship Id="rId31" Type="http://schemas.openxmlformats.org/officeDocument/2006/relationships/hyperlink" Target="https://www.ti.com/lit/ds/symlink/afe4950.pdf?ts=1719495290807&amp;ref_url=https%253A%252F%252Fwww.ti.com%252Fproduct%252FAFE4950%253Fbm-verify%253DAAQAAAAJ_____8Kvk72ZdOtq9rc7y_A2SF0VLVKM4gaahlkaL7AM5eAD4I7NyVhbKtjw6svmGehw4bHCfRGIvk7J4rLLoian3pyjYTSCvqf3feT8Is0AThlSIQAMPZB_CjrWz5r55z1w0u9Pwv-AuaIMOX7xL2g81GQ6u5lAUg-rhYn4TXa2JOFCjvsP4iSHpSweLV-Jz3eWeIi0qtRxjjusK9sSaV9s9VBnL90f6UUBY6x_1IjAjaOdwbO6shgr5iOj4m1HxvDc3iG9ZMc6AqBcBfFT2vX4LsjlKHBO2cIoaQj1pwTnlbwqk9KwCF46bmjVmZaqRQ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yperlink" Target="https://docs.rs-online.com/92d7/0900766b81533f92.pdf" TargetMode="External"/><Relationship Id="rId27" Type="http://schemas.openxmlformats.org/officeDocument/2006/relationships/hyperlink" Target="https://www.analog.com/media/en/technical-documentation/data-sheets/max86165evkit.pdf" TargetMode="External"/><Relationship Id="rId30" Type="http://schemas.openxmlformats.org/officeDocument/2006/relationships/hyperlink" Target="https://www.ti.com/tool/AFE4950EVM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nni\AppData\Roaming\Microsoft\Templates\Rapport%20annuel%20(conception%20Rouge%20et%20noir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1B703A-96C3-4047-AADC-C38C940B1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annuel (conception Rouge et noir)</Template>
  <TotalTime>0</TotalTime>
  <Pages>9</Pages>
  <Words>1023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Fannie BICHEMIN</dc:creator>
  <cp:keywords/>
  <dc:description/>
  <cp:lastModifiedBy>Fannie BICHEMIN</cp:lastModifiedBy>
  <cp:revision>109</cp:revision>
  <cp:lastPrinted>2024-06-24T13:30:00Z</cp:lastPrinted>
  <dcterms:created xsi:type="dcterms:W3CDTF">2024-06-03T09:21:00Z</dcterms:created>
  <dcterms:modified xsi:type="dcterms:W3CDTF">2024-07-03T15:08:00Z</dcterms:modified>
  <cp:contentStatus/>
  <cp:version/>
</cp:coreProperties>
</file>